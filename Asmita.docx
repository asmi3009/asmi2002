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823" w:type="dxa"/>
        <w:tblInd w:w="-851" w:type="dxa"/>
        <w:tblLayout w:type="fixed"/>
        <w:tblCellMar>
          <w:left w:w="115" w:type="dxa"/>
          <w:right w:w="115" w:type="dxa"/>
        </w:tblCellMar>
        <w:tblLook w:val="0600" w:firstRow="0" w:lastRow="0" w:firstColumn="0" w:lastColumn="0" w:noHBand="1" w:noVBand="1"/>
      </w:tblPr>
      <w:tblGrid>
        <w:gridCol w:w="3119"/>
        <w:gridCol w:w="284"/>
        <w:gridCol w:w="7420"/>
      </w:tblGrid>
      <w:tr w:rsidR="003D1B71" w14:paraId="3D32A14D" w14:textId="77777777" w:rsidTr="00022BB3">
        <w:trPr>
          <w:trHeight w:val="851"/>
        </w:trPr>
        <w:tc>
          <w:tcPr>
            <w:tcW w:w="3119" w:type="dxa"/>
            <w:vMerge w:val="restart"/>
            <w:tcBorders>
              <w:bottom w:val="nil"/>
            </w:tcBorders>
          </w:tcPr>
          <w:p w14:paraId="2D623A2D" w14:textId="7876FBD7" w:rsidR="003D1B71" w:rsidRDefault="00043FC2" w:rsidP="003D1B71">
            <w:pPr>
              <w:pStyle w:val="BodyText"/>
              <w:kinsoku w:val="0"/>
              <w:overflowPunct w:val="0"/>
              <w:ind w:left="-120"/>
              <w:rPr>
                <w:rFonts w:ascii="Times New Roman" w:hAnsi="Times New Roman"/>
              </w:rPr>
            </w:pPr>
            <w:r>
              <w:rPr>
                <w:rFonts w:ascii="Times New Roman" w:hAnsi="Times New Roman"/>
                <w:noProof/>
              </w:rPr>
              <w:drawing>
                <wp:inline distT="0" distB="0" distL="0" distR="0" wp14:anchorId="07A86118" wp14:editId="3605FD6F">
                  <wp:extent cx="1912620" cy="1584960"/>
                  <wp:effectExtent l="95250" t="76200" r="87630" b="910590"/>
                  <wp:docPr id="7808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18488" name="Picture 780818488"/>
                          <pic:cNvPicPr/>
                        </pic:nvPicPr>
                        <pic:blipFill>
                          <a:blip r:embed="rId10"/>
                          <a:stretch>
                            <a:fillRect/>
                          </a:stretch>
                        </pic:blipFill>
                        <pic:spPr>
                          <a:xfrm>
                            <a:off x="0" y="0"/>
                            <a:ext cx="1912832" cy="1585136"/>
                          </a:xfrm>
                          <a:prstGeom prst="ellipse">
                            <a:avLst/>
                          </a:prstGeom>
                          <a:ln w="63500" cap="rnd">
                            <a:solidFill>
                              <a:srgbClr val="A3C1D9"/>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c>
          <w:tcPr>
            <w:tcW w:w="284" w:type="dxa"/>
            <w:vMerge w:val="restart"/>
            <w:tcBorders>
              <w:bottom w:val="nil"/>
            </w:tcBorders>
          </w:tcPr>
          <w:p w14:paraId="2C5E9103" w14:textId="77777777" w:rsidR="003D1B71" w:rsidRPr="0056708E" w:rsidRDefault="003D1B71" w:rsidP="00590471">
            <w:pPr>
              <w:pStyle w:val="BodyText"/>
              <w:kinsoku w:val="0"/>
              <w:overflowPunct w:val="0"/>
              <w:rPr>
                <w:rFonts w:ascii="Times New Roman" w:hAnsi="Times New Roman"/>
                <w:color w:val="0072C7" w:themeColor="accent2"/>
              </w:rPr>
            </w:pPr>
          </w:p>
        </w:tc>
        <w:tc>
          <w:tcPr>
            <w:tcW w:w="7420" w:type="dxa"/>
            <w:tcBorders>
              <w:bottom w:val="nil"/>
            </w:tcBorders>
          </w:tcPr>
          <w:p w14:paraId="42EDF090" w14:textId="5EA677D0" w:rsidR="003D1B71" w:rsidRPr="00310F17" w:rsidRDefault="00043FC2" w:rsidP="00310F17">
            <w:pPr>
              <w:pStyle w:val="Title"/>
            </w:pPr>
            <w:r>
              <w:t>Asmita</w:t>
            </w:r>
            <w:r w:rsidR="003D1B71" w:rsidRPr="00310F17">
              <w:br/>
            </w:r>
            <w:r>
              <w:t>Halder</w:t>
            </w:r>
          </w:p>
        </w:tc>
      </w:tr>
      <w:tr w:rsidR="003D1B71" w:rsidRPr="00BC28B7" w14:paraId="12E6D93E" w14:textId="77777777" w:rsidTr="00022BB3">
        <w:trPr>
          <w:trHeight w:val="1531"/>
        </w:trPr>
        <w:tc>
          <w:tcPr>
            <w:tcW w:w="3119" w:type="dxa"/>
            <w:vMerge/>
            <w:tcBorders>
              <w:bottom w:val="nil"/>
            </w:tcBorders>
          </w:tcPr>
          <w:p w14:paraId="5A62CA68" w14:textId="77777777" w:rsidR="003D1B71" w:rsidRPr="00BC28B7" w:rsidRDefault="003D1B71">
            <w:pPr>
              <w:pStyle w:val="BodyText"/>
              <w:kinsoku w:val="0"/>
              <w:overflowPunct w:val="0"/>
              <w:rPr>
                <w:rFonts w:ascii="Bookman Old Style" w:hAnsi="Bookman Old Style"/>
              </w:rPr>
            </w:pPr>
          </w:p>
        </w:tc>
        <w:tc>
          <w:tcPr>
            <w:tcW w:w="284" w:type="dxa"/>
            <w:vMerge/>
            <w:tcBorders>
              <w:bottom w:val="nil"/>
            </w:tcBorders>
          </w:tcPr>
          <w:p w14:paraId="1AFBE3E8" w14:textId="77777777" w:rsidR="003D1B71" w:rsidRPr="00BC28B7" w:rsidRDefault="003D1B71" w:rsidP="00590471">
            <w:pPr>
              <w:pStyle w:val="BodyText"/>
              <w:kinsoku w:val="0"/>
              <w:overflowPunct w:val="0"/>
              <w:rPr>
                <w:rFonts w:ascii="Bookman Old Style" w:hAnsi="Bookman Old Style"/>
              </w:rPr>
            </w:pPr>
          </w:p>
        </w:tc>
        <w:tc>
          <w:tcPr>
            <w:tcW w:w="7420" w:type="dxa"/>
            <w:vMerge w:val="restart"/>
            <w:tcBorders>
              <w:bottom w:val="nil"/>
            </w:tcBorders>
          </w:tcPr>
          <w:sdt>
            <w:sdtPr>
              <w:rPr>
                <w:rFonts w:ascii="Bookman Old Style" w:hAnsi="Bookman Old Style" w:cs="Calibri"/>
                <w:color w:val="0072C7"/>
                <w:szCs w:val="24"/>
              </w:rPr>
              <w:id w:val="1196195576"/>
              <w:placeholder>
                <w:docPart w:val="1CB6C6F15B7B483F9B265010BA38B2AB"/>
              </w:placeholder>
              <w:temporary/>
              <w:showingPlcHdr/>
              <w15:appearance w15:val="hidden"/>
            </w:sdtPr>
            <w:sdtContent>
              <w:p w14:paraId="4C62F2E1" w14:textId="77777777" w:rsidR="003D1B71" w:rsidRPr="00BC28B7" w:rsidRDefault="003D1B71" w:rsidP="00043FC2">
                <w:pPr>
                  <w:pStyle w:val="Heading2"/>
                  <w:rPr>
                    <w:rFonts w:ascii="Bookman Old Style" w:hAnsi="Bookman Old Style" w:cs="Calibri"/>
                    <w:color w:val="0072C7"/>
                    <w:szCs w:val="24"/>
                  </w:rPr>
                </w:pPr>
                <w:r w:rsidRPr="00BC28B7">
                  <w:rPr>
                    <w:rFonts w:ascii="Bookman Old Style" w:hAnsi="Bookman Old Style"/>
                    <w:szCs w:val="24"/>
                  </w:rPr>
                  <w:t>Experience</w:t>
                </w:r>
              </w:p>
            </w:sdtContent>
          </w:sdt>
          <w:p w14:paraId="10DF4789" w14:textId="77777777" w:rsidR="00937170" w:rsidRDefault="00937170" w:rsidP="00BC28B7">
            <w:pPr>
              <w:pStyle w:val="Heading2"/>
              <w:rPr>
                <w:rFonts w:ascii="Bookman Old Style" w:hAnsi="Bookman Old Style" w:cs="Calibri"/>
                <w:b w:val="0"/>
                <w:color w:val="000000" w:themeColor="text1"/>
                <w:szCs w:val="24"/>
                <w:u w:val="none"/>
              </w:rPr>
            </w:pPr>
            <w:r w:rsidRPr="00937170">
              <w:rPr>
                <w:rFonts w:ascii="Bookman Old Style" w:hAnsi="Bookman Old Style" w:cs="Calibri"/>
                <w:b w:val="0"/>
                <w:color w:val="000000" w:themeColor="text1"/>
                <w:szCs w:val="24"/>
                <w:u w:val="none"/>
              </w:rPr>
              <w:t xml:space="preserve">Enthusiastic </w:t>
            </w:r>
            <w:proofErr w:type="spellStart"/>
            <w:r w:rsidRPr="00937170">
              <w:rPr>
                <w:rFonts w:ascii="Bookman Old Style" w:hAnsi="Bookman Old Style" w:cs="Calibri"/>
                <w:b w:val="0"/>
                <w:color w:val="000000" w:themeColor="text1"/>
                <w:szCs w:val="24"/>
                <w:u w:val="none"/>
              </w:rPr>
              <w:t>Fullstack</w:t>
            </w:r>
            <w:proofErr w:type="spellEnd"/>
            <w:r w:rsidRPr="00937170">
              <w:rPr>
                <w:rFonts w:ascii="Bookman Old Style" w:hAnsi="Bookman Old Style" w:cs="Calibri"/>
                <w:b w:val="0"/>
                <w:color w:val="000000" w:themeColor="text1"/>
                <w:szCs w:val="24"/>
                <w:u w:val="none"/>
              </w:rPr>
              <w:t xml:space="preserve"> Developer with a strong foundation in front-end and back-end technologies, currently pursuing a Diploma in Computer Science. Proficient in HTML, CSS, JavaScript, and modern frameworks. Eager to contribute technical skills and quick learning ability to collaborative development teams, passionate about building innovative web applications.</w:t>
            </w:r>
          </w:p>
          <w:p w14:paraId="43C0F332" w14:textId="77777777" w:rsidR="00937170" w:rsidRDefault="00937170" w:rsidP="00937170"/>
          <w:p w14:paraId="68FF3FB0" w14:textId="77777777" w:rsidR="00937170" w:rsidRPr="00937170" w:rsidRDefault="00937170" w:rsidP="00937170"/>
          <w:p w14:paraId="3EE25E1A" w14:textId="7F984D6D" w:rsidR="00BC28B7" w:rsidRPr="00BC28B7" w:rsidRDefault="00BC28B7" w:rsidP="00BC28B7">
            <w:pPr>
              <w:pStyle w:val="Heading2"/>
              <w:rPr>
                <w:rFonts w:ascii="Bookman Old Style" w:hAnsi="Bookman Old Style" w:cs="Calibri"/>
                <w:color w:val="0072C7"/>
              </w:rPr>
            </w:pPr>
            <w:sdt>
              <w:sdtPr>
                <w:rPr>
                  <w:rFonts w:ascii="Bookman Old Style" w:hAnsi="Bookman Old Style" w:cs="Calibri"/>
                  <w:color w:val="0072C7"/>
                </w:rPr>
                <w:id w:val="-1730222568"/>
                <w:placeholder>
                  <w:docPart w:val="74001A09CDD640899CD5036CE8CE576E"/>
                </w:placeholder>
                <w:temporary/>
                <w:showingPlcHdr/>
                <w15:appearance w15:val="hidden"/>
              </w:sdtPr>
              <w:sdtContent>
                <w:r w:rsidRPr="00BC28B7">
                  <w:rPr>
                    <w:rFonts w:ascii="Bookman Old Style" w:hAnsi="Bookman Old Style"/>
                    <w:sz w:val="32"/>
                    <w:szCs w:val="32"/>
                  </w:rPr>
                  <w:t>Communication</w:t>
                </w:r>
              </w:sdtContent>
            </w:sdt>
          </w:p>
          <w:p w14:paraId="0164DD2B" w14:textId="2B8CBABB" w:rsidR="00937170" w:rsidRPr="008E731F" w:rsidRDefault="00937170" w:rsidP="00A378BB">
            <w:pPr>
              <w:pStyle w:val="Dates"/>
              <w:rPr>
                <w:rFonts w:ascii="Bookman Old Style" w:hAnsi="Bookman Old Style" w:cs="Calibri"/>
                <w:b w:val="0"/>
                <w:color w:val="auto"/>
                <w:sz w:val="24"/>
                <w:szCs w:val="24"/>
              </w:rPr>
            </w:pPr>
            <w:r w:rsidRPr="00937170">
              <w:rPr>
                <w:rFonts w:ascii="Bookman Old Style" w:hAnsi="Bookman Old Style" w:cs="Calibri"/>
                <w:b w:val="0"/>
                <w:color w:val="auto"/>
                <w:sz w:val="24"/>
                <w:szCs w:val="24"/>
              </w:rPr>
              <w:t>Results-driven professional skilled in clear and concise communication, adept at conveying complex ideas verbally and in writing. Experienced in collaborating across teams, adapting to diverse audiences, and excelling in public speaking and presentation design. Committed to driving team success through exceptional communication for organizational goals.</w:t>
            </w:r>
          </w:p>
          <w:p w14:paraId="3C789443" w14:textId="77777777" w:rsidR="00937170" w:rsidRDefault="00937170" w:rsidP="00A378BB">
            <w:pPr>
              <w:pStyle w:val="Dates"/>
              <w:rPr>
                <w:rFonts w:ascii="Bookman Old Style" w:hAnsi="Bookman Old Style" w:cs="Calibri"/>
                <w:b w:val="0"/>
                <w:color w:val="auto"/>
                <w:sz w:val="22"/>
                <w:szCs w:val="22"/>
              </w:rPr>
            </w:pPr>
          </w:p>
          <w:p w14:paraId="7D16D36D" w14:textId="7218657B" w:rsidR="00937170" w:rsidRPr="00937170" w:rsidRDefault="00937170" w:rsidP="00A378BB">
            <w:pPr>
              <w:pStyle w:val="Dates"/>
              <w:rPr>
                <w:rFonts w:ascii="Bookman Old Style" w:hAnsi="Bookman Old Style" w:cs="Calibri"/>
                <w:b w:val="0"/>
                <w:bCs/>
                <w:sz w:val="28"/>
                <w:szCs w:val="28"/>
                <w:u w:val="single"/>
              </w:rPr>
            </w:pPr>
            <w:r w:rsidRPr="00937170">
              <w:rPr>
                <w:rFonts w:ascii="Bookman Old Style" w:hAnsi="Bookman Old Style" w:cs="Calibri"/>
                <w:color w:val="0072C7"/>
                <w:sz w:val="28"/>
                <w:szCs w:val="28"/>
                <w:u w:val="single"/>
              </w:rPr>
              <w:t>Leadership</w:t>
            </w:r>
          </w:p>
          <w:p w14:paraId="08571832" w14:textId="5C036669" w:rsidR="00BC28B7" w:rsidRDefault="00937170" w:rsidP="00043FC2">
            <w:pPr>
              <w:pStyle w:val="Heading2"/>
              <w:tabs>
                <w:tab w:val="left" w:pos="1764"/>
              </w:tabs>
              <w:rPr>
                <w:rFonts w:ascii="Bookman Old Style" w:hAnsi="Bookman Old Style" w:cs="Calibri"/>
                <w:b w:val="0"/>
                <w:bCs w:val="0"/>
                <w:color w:val="auto"/>
                <w:u w:val="none"/>
              </w:rPr>
            </w:pPr>
            <w:r w:rsidRPr="00937170">
              <w:rPr>
                <w:rFonts w:ascii="Bookman Old Style" w:hAnsi="Bookman Old Style" w:cs="Calibri"/>
                <w:b w:val="0"/>
                <w:bCs w:val="0"/>
                <w:color w:val="auto"/>
                <w:u w:val="none"/>
              </w:rPr>
              <w:t xml:space="preserve">Eager and motivated </w:t>
            </w:r>
            <w:r>
              <w:rPr>
                <w:rFonts w:ascii="Bookman Old Style" w:hAnsi="Bookman Old Style" w:cs="Calibri"/>
                <w:b w:val="0"/>
                <w:bCs w:val="0"/>
                <w:color w:val="auto"/>
                <w:u w:val="none"/>
              </w:rPr>
              <w:t>student</w:t>
            </w:r>
            <w:r w:rsidRPr="00937170">
              <w:rPr>
                <w:rFonts w:ascii="Bookman Old Style" w:hAnsi="Bookman Old Style" w:cs="Calibri"/>
                <w:b w:val="0"/>
                <w:bCs w:val="0"/>
                <w:color w:val="auto"/>
                <w:u w:val="none"/>
              </w:rPr>
              <w:t xml:space="preserve"> with a natural flair for leadership. Possess strong interpersonal and organizational skills honed through academic and extracurricular experiences. Ready to bring a fresh perspective and proactive approach to drive team success in a professional setting.</w:t>
            </w:r>
          </w:p>
          <w:p w14:paraId="1135437C" w14:textId="77777777" w:rsidR="00937170" w:rsidRDefault="00937170" w:rsidP="00937170"/>
          <w:p w14:paraId="6D53FF64" w14:textId="77777777" w:rsidR="00937170" w:rsidRDefault="00937170" w:rsidP="00937170"/>
          <w:p w14:paraId="354928FB" w14:textId="77777777" w:rsidR="00937170" w:rsidRDefault="00937170" w:rsidP="00937170"/>
          <w:p w14:paraId="2A9AFFA3" w14:textId="77777777" w:rsidR="00937170" w:rsidRDefault="00937170" w:rsidP="00937170"/>
          <w:p w14:paraId="22E24F38" w14:textId="77777777" w:rsidR="00937170" w:rsidRDefault="00937170" w:rsidP="00937170"/>
          <w:p w14:paraId="7C6DCA05" w14:textId="77777777" w:rsidR="00937170" w:rsidRDefault="00937170" w:rsidP="00937170"/>
          <w:p w14:paraId="6C4CF4BE" w14:textId="77777777" w:rsidR="00937170" w:rsidRPr="00937170" w:rsidRDefault="00937170" w:rsidP="00937170"/>
          <w:p w14:paraId="33BED2AF" w14:textId="2CA758EC" w:rsidR="003D1B71" w:rsidRPr="00BC28B7" w:rsidRDefault="00BC28B7" w:rsidP="00043FC2">
            <w:pPr>
              <w:pStyle w:val="Heading2"/>
              <w:tabs>
                <w:tab w:val="left" w:pos="1764"/>
              </w:tabs>
              <w:rPr>
                <w:rFonts w:ascii="Bookman Old Style" w:hAnsi="Bookman Old Style" w:cs="Calibri"/>
                <w:color w:val="0072C7"/>
              </w:rPr>
            </w:pPr>
            <w:r>
              <w:rPr>
                <w:rFonts w:ascii="Bookman Old Style" w:hAnsi="Bookman Old Style" w:cs="Calibri"/>
                <w:color w:val="0072C7"/>
              </w:rPr>
              <w:t>Education</w:t>
            </w:r>
            <w:r w:rsidR="00043FC2" w:rsidRPr="00BC28B7">
              <w:rPr>
                <w:rFonts w:ascii="Bookman Old Style" w:hAnsi="Bookman Old Style" w:cs="Calibri"/>
                <w:color w:val="0072C7"/>
              </w:rPr>
              <w:tab/>
            </w:r>
          </w:p>
          <w:tbl>
            <w:tblPr>
              <w:tblStyle w:val="GridTable5Dark-Accent5"/>
              <w:tblW w:w="8161" w:type="dxa"/>
              <w:tblLayout w:type="fixed"/>
              <w:tblLook w:val="04A0" w:firstRow="1" w:lastRow="0" w:firstColumn="1" w:lastColumn="0" w:noHBand="0" w:noVBand="1"/>
            </w:tblPr>
            <w:tblGrid>
              <w:gridCol w:w="1989"/>
              <w:gridCol w:w="1701"/>
              <w:gridCol w:w="1701"/>
              <w:gridCol w:w="729"/>
              <w:gridCol w:w="2041"/>
            </w:tblGrid>
            <w:tr w:rsidR="00022BB3" w:rsidRPr="00BC28B7" w14:paraId="55969A93" w14:textId="2E2367F3" w:rsidTr="00BC28B7">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989" w:type="dxa"/>
                </w:tcPr>
                <w:p w14:paraId="228B4342" w14:textId="622C1140" w:rsidR="00C67E25" w:rsidRPr="00BC28B7" w:rsidRDefault="00C67E25" w:rsidP="00043FC2">
                  <w:pPr>
                    <w:rPr>
                      <w:rFonts w:ascii="Bookman Old Style" w:hAnsi="Bookman Old Style"/>
                    </w:rPr>
                  </w:pPr>
                  <w:r w:rsidRPr="00BC28B7">
                    <w:rPr>
                      <w:rFonts w:ascii="Bookman Old Style" w:hAnsi="Bookman Old Style"/>
                    </w:rPr>
                    <w:t>Degree</w:t>
                  </w:r>
                </w:p>
              </w:tc>
              <w:tc>
                <w:tcPr>
                  <w:tcW w:w="1701" w:type="dxa"/>
                </w:tcPr>
                <w:p w14:paraId="539FF6D8" w14:textId="32DDA7BE" w:rsidR="00C67E25" w:rsidRPr="00BC28B7" w:rsidRDefault="00C67E25" w:rsidP="00043FC2">
                  <w:pP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Institution Name</w:t>
                  </w:r>
                </w:p>
              </w:tc>
              <w:tc>
                <w:tcPr>
                  <w:tcW w:w="1701" w:type="dxa"/>
                </w:tcPr>
                <w:p w14:paraId="3ACD9B54" w14:textId="17240666" w:rsidR="00C67E25" w:rsidRPr="00BC28B7" w:rsidRDefault="00C67E25" w:rsidP="00043FC2">
                  <w:pP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Address</w:t>
                  </w:r>
                </w:p>
              </w:tc>
              <w:tc>
                <w:tcPr>
                  <w:tcW w:w="729" w:type="dxa"/>
                </w:tcPr>
                <w:p w14:paraId="7CCCBDB4" w14:textId="7E4EBD80" w:rsidR="00C67E25" w:rsidRPr="00BC28B7" w:rsidRDefault="00C67E25" w:rsidP="00043FC2">
                  <w:pP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Percentage /CGPA</w:t>
                  </w:r>
                </w:p>
              </w:tc>
              <w:tc>
                <w:tcPr>
                  <w:tcW w:w="2041" w:type="dxa"/>
                </w:tcPr>
                <w:p w14:paraId="7B788A09" w14:textId="77777777" w:rsidR="00C67E25" w:rsidRPr="00BC28B7" w:rsidRDefault="00C67E25" w:rsidP="00043FC2">
                  <w:pPr>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rPr>
                  </w:pPr>
                  <w:r w:rsidRPr="00BC28B7">
                    <w:rPr>
                      <w:rFonts w:ascii="Bookman Old Style" w:hAnsi="Bookman Old Style"/>
                    </w:rPr>
                    <w:t xml:space="preserve">Passing </w:t>
                  </w:r>
                </w:p>
                <w:p w14:paraId="1F57A561" w14:textId="7847FD6F" w:rsidR="00C67E25" w:rsidRPr="00BC28B7" w:rsidRDefault="00C67E25" w:rsidP="00043FC2">
                  <w:pP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year</w:t>
                  </w:r>
                </w:p>
              </w:tc>
            </w:tr>
            <w:tr w:rsidR="00022BB3" w:rsidRPr="00BC28B7" w14:paraId="11CD04AF" w14:textId="00703463" w:rsidTr="00BC28B7">
              <w:trPr>
                <w:cnfStyle w:val="000000100000" w:firstRow="0" w:lastRow="0" w:firstColumn="0" w:lastColumn="0" w:oddVBand="0" w:evenVBand="0" w:oddHBand="1" w:evenHBand="0"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989" w:type="dxa"/>
                </w:tcPr>
                <w:p w14:paraId="0DB4E0BB" w14:textId="2655FE7C" w:rsidR="00C67E25" w:rsidRPr="00BC28B7" w:rsidRDefault="00C67E25" w:rsidP="00043FC2">
                  <w:pPr>
                    <w:rPr>
                      <w:rFonts w:ascii="Bookman Old Style" w:hAnsi="Bookman Old Style"/>
                    </w:rPr>
                  </w:pPr>
                  <w:r w:rsidRPr="00BC28B7">
                    <w:rPr>
                      <w:rFonts w:ascii="Bookman Old Style" w:hAnsi="Bookman Old Style"/>
                    </w:rPr>
                    <w:t>Secondary school (class 10</w:t>
                  </w:r>
                  <w:proofErr w:type="gramStart"/>
                  <w:r w:rsidRPr="00BC28B7">
                    <w:rPr>
                      <w:rFonts w:ascii="Bookman Old Style" w:hAnsi="Bookman Old Style"/>
                      <w:vertAlign w:val="superscript"/>
                    </w:rPr>
                    <w:t>th</w:t>
                  </w:r>
                  <w:r w:rsidRPr="00BC28B7">
                    <w:rPr>
                      <w:rFonts w:ascii="Bookman Old Style" w:hAnsi="Bookman Old Style"/>
                    </w:rPr>
                    <w:t xml:space="preserve"> )</w:t>
                  </w:r>
                  <w:proofErr w:type="gramEnd"/>
                </w:p>
              </w:tc>
              <w:tc>
                <w:tcPr>
                  <w:tcW w:w="1701" w:type="dxa"/>
                </w:tcPr>
                <w:p w14:paraId="10793160" w14:textId="77777777"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proofErr w:type="spellStart"/>
                  <w:r w:rsidRPr="00BC28B7">
                    <w:rPr>
                      <w:rFonts w:ascii="Bookman Old Style" w:hAnsi="Bookman Old Style"/>
                    </w:rPr>
                    <w:t>Madhyamgram</w:t>
                  </w:r>
                  <w:proofErr w:type="spellEnd"/>
                </w:p>
                <w:p w14:paraId="3389DF3E" w14:textId="77777777"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Girl’s High</w:t>
                  </w:r>
                </w:p>
                <w:p w14:paraId="6F1E2BEA" w14:textId="12EDFE55"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School</w:t>
                  </w:r>
                </w:p>
              </w:tc>
              <w:tc>
                <w:tcPr>
                  <w:tcW w:w="1701" w:type="dxa"/>
                </w:tcPr>
                <w:p w14:paraId="277CAC00" w14:textId="77777777"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proofErr w:type="spellStart"/>
                  <w:r w:rsidRPr="00BC28B7">
                    <w:rPr>
                      <w:rFonts w:ascii="Bookman Old Style" w:hAnsi="Bookman Old Style"/>
                    </w:rPr>
                    <w:t>Bankimpally</w:t>
                  </w:r>
                  <w:proofErr w:type="spellEnd"/>
                  <w:r w:rsidRPr="00BC28B7">
                    <w:rPr>
                      <w:rFonts w:ascii="Bookman Old Style" w:hAnsi="Bookman Old Style"/>
                    </w:rPr>
                    <w:t>,</w:t>
                  </w:r>
                </w:p>
                <w:p w14:paraId="1C48CBAF" w14:textId="77777777"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proofErr w:type="spellStart"/>
                  <w:r w:rsidRPr="00BC28B7">
                    <w:rPr>
                      <w:rFonts w:ascii="Bookman Old Style" w:hAnsi="Bookman Old Style"/>
                    </w:rPr>
                    <w:t>Madhyamgram</w:t>
                  </w:r>
                  <w:proofErr w:type="spellEnd"/>
                </w:p>
                <w:p w14:paraId="7387A2DF" w14:textId="16D39F6F"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Kolkata- 700129</w:t>
                  </w:r>
                </w:p>
              </w:tc>
              <w:tc>
                <w:tcPr>
                  <w:tcW w:w="729" w:type="dxa"/>
                </w:tcPr>
                <w:p w14:paraId="35803063" w14:textId="73C886F1"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74.9%</w:t>
                  </w:r>
                </w:p>
              </w:tc>
              <w:tc>
                <w:tcPr>
                  <w:tcW w:w="2041" w:type="dxa"/>
                </w:tcPr>
                <w:p w14:paraId="6B966BA4" w14:textId="6AA2B011" w:rsidR="00C67E25" w:rsidRPr="00BC28B7" w:rsidRDefault="00C67E25" w:rsidP="00043F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2019</w:t>
                  </w:r>
                </w:p>
              </w:tc>
            </w:tr>
            <w:tr w:rsidR="00022BB3" w:rsidRPr="00BC28B7" w14:paraId="08C04EBC" w14:textId="04AC5CD5" w:rsidTr="00BC28B7">
              <w:trPr>
                <w:trHeight w:val="1728"/>
              </w:trPr>
              <w:tc>
                <w:tcPr>
                  <w:cnfStyle w:val="001000000000" w:firstRow="0" w:lastRow="0" w:firstColumn="1" w:lastColumn="0" w:oddVBand="0" w:evenVBand="0" w:oddHBand="0" w:evenHBand="0" w:firstRowFirstColumn="0" w:firstRowLastColumn="0" w:lastRowFirstColumn="0" w:lastRowLastColumn="0"/>
                  <w:tcW w:w="1989" w:type="dxa"/>
                </w:tcPr>
                <w:p w14:paraId="76339E7F" w14:textId="2C1597CA" w:rsidR="00C67E25" w:rsidRPr="00BC28B7" w:rsidRDefault="00C67E25" w:rsidP="00043FC2">
                  <w:pPr>
                    <w:rPr>
                      <w:rFonts w:ascii="Bookman Old Style" w:hAnsi="Bookman Old Style"/>
                      <w:b w:val="0"/>
                      <w:bCs w:val="0"/>
                    </w:rPr>
                  </w:pPr>
                  <w:r w:rsidRPr="00BC28B7">
                    <w:rPr>
                      <w:rFonts w:ascii="Bookman Old Style" w:hAnsi="Bookman Old Style"/>
                    </w:rPr>
                    <w:t>Higher secondary</w:t>
                  </w:r>
                </w:p>
                <w:p w14:paraId="01396254" w14:textId="43F4F2E2" w:rsidR="00C67E25" w:rsidRPr="00BC28B7" w:rsidRDefault="00C67E25" w:rsidP="00043FC2">
                  <w:pPr>
                    <w:rPr>
                      <w:rFonts w:ascii="Bookman Old Style" w:hAnsi="Bookman Old Style"/>
                      <w:b w:val="0"/>
                      <w:bCs w:val="0"/>
                    </w:rPr>
                  </w:pPr>
                  <w:r w:rsidRPr="00BC28B7">
                    <w:rPr>
                      <w:rFonts w:ascii="Bookman Old Style" w:hAnsi="Bookman Old Style"/>
                    </w:rPr>
                    <w:t>(class 12</w:t>
                  </w:r>
                  <w:proofErr w:type="gramStart"/>
                  <w:r w:rsidRPr="00BC28B7">
                    <w:rPr>
                      <w:rFonts w:ascii="Bookman Old Style" w:hAnsi="Bookman Old Style"/>
                      <w:vertAlign w:val="superscript"/>
                    </w:rPr>
                    <w:t xml:space="preserve">th </w:t>
                  </w:r>
                  <w:r w:rsidRPr="00BC28B7">
                    <w:rPr>
                      <w:rFonts w:ascii="Bookman Old Style" w:hAnsi="Bookman Old Style"/>
                      <w:b w:val="0"/>
                      <w:bCs w:val="0"/>
                    </w:rPr>
                    <w:t>)</w:t>
                  </w:r>
                  <w:proofErr w:type="gramEnd"/>
                </w:p>
              </w:tc>
              <w:tc>
                <w:tcPr>
                  <w:tcW w:w="1701" w:type="dxa"/>
                </w:tcPr>
                <w:p w14:paraId="6FF18F06" w14:textId="77777777" w:rsidR="00C67E25" w:rsidRPr="00BC28B7" w:rsidRDefault="00C67E25" w:rsidP="00C67E25">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proofErr w:type="spellStart"/>
                  <w:r w:rsidRPr="00BC28B7">
                    <w:rPr>
                      <w:rFonts w:ascii="Bookman Old Style" w:hAnsi="Bookman Old Style"/>
                    </w:rPr>
                    <w:t>Madhyamgram</w:t>
                  </w:r>
                  <w:proofErr w:type="spellEnd"/>
                </w:p>
                <w:p w14:paraId="2108C90D" w14:textId="77777777" w:rsidR="00C67E25" w:rsidRPr="00BC28B7" w:rsidRDefault="00C67E25" w:rsidP="00C67E25">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Girl’s High</w:t>
                  </w:r>
                </w:p>
                <w:p w14:paraId="117DDF33" w14:textId="6915B28A" w:rsidR="00C67E25" w:rsidRPr="00BC28B7" w:rsidRDefault="00C67E25" w:rsidP="00C67E25">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School</w:t>
                  </w:r>
                </w:p>
              </w:tc>
              <w:tc>
                <w:tcPr>
                  <w:tcW w:w="1701" w:type="dxa"/>
                </w:tcPr>
                <w:p w14:paraId="04FAE98D" w14:textId="77777777" w:rsidR="00C67E25" w:rsidRPr="00BC28B7" w:rsidRDefault="00C67E25" w:rsidP="00C67E25">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proofErr w:type="spellStart"/>
                  <w:r w:rsidRPr="00BC28B7">
                    <w:rPr>
                      <w:rFonts w:ascii="Bookman Old Style" w:hAnsi="Bookman Old Style"/>
                    </w:rPr>
                    <w:t>Bankimpally</w:t>
                  </w:r>
                  <w:proofErr w:type="spellEnd"/>
                  <w:r w:rsidRPr="00BC28B7">
                    <w:rPr>
                      <w:rFonts w:ascii="Bookman Old Style" w:hAnsi="Bookman Old Style"/>
                    </w:rPr>
                    <w:t>,</w:t>
                  </w:r>
                </w:p>
                <w:p w14:paraId="28DE7714" w14:textId="77777777" w:rsidR="00C67E25" w:rsidRPr="00BC28B7" w:rsidRDefault="00C67E25" w:rsidP="00C67E25">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proofErr w:type="spellStart"/>
                  <w:r w:rsidRPr="00BC28B7">
                    <w:rPr>
                      <w:rFonts w:ascii="Bookman Old Style" w:hAnsi="Bookman Old Style"/>
                    </w:rPr>
                    <w:t>Madhyamgram</w:t>
                  </w:r>
                  <w:proofErr w:type="spellEnd"/>
                </w:p>
                <w:p w14:paraId="24E8613A" w14:textId="798AFE39" w:rsidR="00C67E25" w:rsidRPr="00BC28B7" w:rsidRDefault="00C67E25" w:rsidP="00C67E25">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Kolkata- 700129</w:t>
                  </w:r>
                </w:p>
              </w:tc>
              <w:tc>
                <w:tcPr>
                  <w:tcW w:w="729" w:type="dxa"/>
                </w:tcPr>
                <w:p w14:paraId="01E6A7CF" w14:textId="727302E3" w:rsidR="00C67E25" w:rsidRPr="00BC28B7" w:rsidRDefault="00C67E25" w:rsidP="00043FC2">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71%</w:t>
                  </w:r>
                </w:p>
              </w:tc>
              <w:tc>
                <w:tcPr>
                  <w:tcW w:w="2041" w:type="dxa"/>
                </w:tcPr>
                <w:p w14:paraId="637205C2" w14:textId="6C209BCC" w:rsidR="00C67E25" w:rsidRPr="00BC28B7" w:rsidRDefault="00C67E25" w:rsidP="00043FC2">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BC28B7">
                    <w:rPr>
                      <w:rFonts w:ascii="Bookman Old Style" w:hAnsi="Bookman Old Style"/>
                    </w:rPr>
                    <w:t>2021</w:t>
                  </w:r>
                </w:p>
              </w:tc>
            </w:tr>
            <w:tr w:rsidR="00BC28B7" w:rsidRPr="00BC28B7" w14:paraId="137EAD47" w14:textId="77777777" w:rsidTr="00BC28B7">
              <w:trPr>
                <w:cnfStyle w:val="000000100000" w:firstRow="0" w:lastRow="0" w:firstColumn="0" w:lastColumn="0" w:oddVBand="0" w:evenVBand="0" w:oddHBand="1" w:evenHBand="0" w:firstRowFirstColumn="0" w:firstRowLastColumn="0" w:lastRowFirstColumn="0" w:lastRowLastColumn="0"/>
                <w:trHeight w:val="2367"/>
              </w:trPr>
              <w:tc>
                <w:tcPr>
                  <w:cnfStyle w:val="001000000000" w:firstRow="0" w:lastRow="0" w:firstColumn="1" w:lastColumn="0" w:oddVBand="0" w:evenVBand="0" w:oddHBand="0" w:evenHBand="0" w:firstRowFirstColumn="0" w:firstRowLastColumn="0" w:lastRowFirstColumn="0" w:lastRowLastColumn="0"/>
                  <w:tcW w:w="1989" w:type="dxa"/>
                </w:tcPr>
                <w:p w14:paraId="52C3CC1D" w14:textId="77777777" w:rsidR="00C67E25" w:rsidRPr="00BC28B7" w:rsidRDefault="00C67E25" w:rsidP="00C67E25">
                  <w:pPr>
                    <w:rPr>
                      <w:rFonts w:ascii="Bookman Old Style" w:hAnsi="Bookman Old Style"/>
                      <w:b w:val="0"/>
                      <w:bCs w:val="0"/>
                    </w:rPr>
                  </w:pPr>
                  <w:r w:rsidRPr="00BC28B7">
                    <w:rPr>
                      <w:rFonts w:ascii="Bookman Old Style" w:hAnsi="Bookman Old Style"/>
                    </w:rPr>
                    <w:t>Diploma in Computer Science and</w:t>
                  </w:r>
                </w:p>
                <w:p w14:paraId="549949AB" w14:textId="439308C2" w:rsidR="00C67E25" w:rsidRPr="00BC28B7" w:rsidRDefault="00C67E25" w:rsidP="00C67E25">
                  <w:pPr>
                    <w:rPr>
                      <w:rFonts w:ascii="Bookman Old Style" w:hAnsi="Bookman Old Style"/>
                    </w:rPr>
                  </w:pPr>
                  <w:r w:rsidRPr="00BC28B7">
                    <w:rPr>
                      <w:rFonts w:ascii="Bookman Old Style" w:hAnsi="Bookman Old Style"/>
                    </w:rPr>
                    <w:t>Technology</w:t>
                  </w:r>
                </w:p>
              </w:tc>
              <w:tc>
                <w:tcPr>
                  <w:tcW w:w="1701" w:type="dxa"/>
                </w:tcPr>
                <w:p w14:paraId="7F471906" w14:textId="77777777" w:rsidR="00C67E25" w:rsidRPr="00BC28B7" w:rsidRDefault="00022BB3"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Techno</w:t>
                  </w:r>
                </w:p>
                <w:p w14:paraId="349A3DDA" w14:textId="77777777" w:rsidR="00022BB3" w:rsidRPr="00BC28B7" w:rsidRDefault="00022BB3"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India</w:t>
                  </w:r>
                </w:p>
                <w:p w14:paraId="30932364" w14:textId="77777777" w:rsidR="00022BB3" w:rsidRPr="00BC28B7" w:rsidRDefault="00022BB3"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Main</w:t>
                  </w:r>
                </w:p>
                <w:p w14:paraId="17AC0343" w14:textId="27A69BD8" w:rsidR="00022BB3" w:rsidRPr="00BC28B7" w:rsidRDefault="00022BB3"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proofErr w:type="spellStart"/>
                  <w:r w:rsidRPr="00BC28B7">
                    <w:rPr>
                      <w:rFonts w:ascii="Bookman Old Style" w:hAnsi="Bookman Old Style"/>
                    </w:rPr>
                    <w:t>Saltlake</w:t>
                  </w:r>
                  <w:proofErr w:type="spellEnd"/>
                </w:p>
              </w:tc>
              <w:tc>
                <w:tcPr>
                  <w:tcW w:w="1701" w:type="dxa"/>
                </w:tcPr>
                <w:p w14:paraId="3FC1DC82" w14:textId="77777777" w:rsidR="00C67E25" w:rsidRPr="00BC28B7" w:rsidRDefault="00C67E25"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 xml:space="preserve">EM </w:t>
                  </w:r>
                  <w:proofErr w:type="gramStart"/>
                  <w:r w:rsidRPr="00BC28B7">
                    <w:rPr>
                      <w:rFonts w:ascii="Bookman Old Style" w:hAnsi="Bookman Old Style"/>
                    </w:rPr>
                    <w:t>Bypass ,</w:t>
                  </w:r>
                  <w:proofErr w:type="gramEnd"/>
                  <w:r w:rsidRPr="00BC28B7">
                    <w:rPr>
                      <w:rFonts w:ascii="Bookman Old Style" w:hAnsi="Bookman Old Style"/>
                    </w:rPr>
                    <w:t xml:space="preserve"> Sector V , </w:t>
                  </w:r>
                  <w:proofErr w:type="spellStart"/>
                  <w:r w:rsidRPr="00BC28B7">
                    <w:rPr>
                      <w:rFonts w:ascii="Bookman Old Style" w:hAnsi="Bookman Old Style"/>
                    </w:rPr>
                    <w:t>Saltlake</w:t>
                  </w:r>
                  <w:proofErr w:type="spellEnd"/>
                </w:p>
                <w:p w14:paraId="3D05E1A1" w14:textId="0B353142" w:rsidR="00C67E25" w:rsidRPr="00BC28B7" w:rsidRDefault="00C67E25"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Kolkata-700091</w:t>
                  </w:r>
                </w:p>
              </w:tc>
              <w:tc>
                <w:tcPr>
                  <w:tcW w:w="729" w:type="dxa"/>
                </w:tcPr>
                <w:p w14:paraId="3213A142" w14:textId="0A76E3EA" w:rsidR="00C67E25" w:rsidRPr="00BC28B7" w:rsidRDefault="00022BB3"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7.6</w:t>
                  </w:r>
                </w:p>
              </w:tc>
              <w:tc>
                <w:tcPr>
                  <w:tcW w:w="2041" w:type="dxa"/>
                </w:tcPr>
                <w:p w14:paraId="2EBAA2DF" w14:textId="77777777" w:rsidR="00C67E25" w:rsidRPr="00BC28B7" w:rsidRDefault="00022BB3"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2024</w:t>
                  </w:r>
                </w:p>
                <w:p w14:paraId="25ADB17C" w14:textId="62369551" w:rsidR="00022BB3" w:rsidRPr="00BC28B7" w:rsidRDefault="00BC28B7" w:rsidP="00C67E25">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BC28B7">
                    <w:rPr>
                      <w:rFonts w:ascii="Bookman Old Style" w:hAnsi="Bookman Old Style"/>
                    </w:rPr>
                    <w:t>P</w:t>
                  </w:r>
                  <w:r>
                    <w:rPr>
                      <w:rFonts w:ascii="Bookman Old Style" w:hAnsi="Bookman Old Style"/>
                    </w:rPr>
                    <w:t>u</w:t>
                  </w:r>
                  <w:r w:rsidR="00022BB3" w:rsidRPr="00BC28B7">
                    <w:rPr>
                      <w:rFonts w:ascii="Bookman Old Style" w:hAnsi="Bookman Old Style"/>
                    </w:rPr>
                    <w:t>rsuing</w:t>
                  </w:r>
                </w:p>
              </w:tc>
            </w:tr>
          </w:tbl>
          <w:p w14:paraId="1847FC49" w14:textId="77777777" w:rsidR="00043FC2" w:rsidRPr="00BC28B7" w:rsidRDefault="00043FC2" w:rsidP="00043FC2">
            <w:pPr>
              <w:rPr>
                <w:rFonts w:ascii="Bookman Old Style" w:hAnsi="Bookman Old Style"/>
              </w:rPr>
            </w:pPr>
          </w:p>
          <w:p w14:paraId="740928CE" w14:textId="200246E8" w:rsidR="003D1B71" w:rsidRDefault="003D1B71" w:rsidP="00043FC2">
            <w:pPr>
              <w:rPr>
                <w:rFonts w:ascii="Bookman Old Style" w:hAnsi="Bookman Old Style" w:cs="Calibri"/>
              </w:rPr>
            </w:pPr>
          </w:p>
          <w:p w14:paraId="139CBE5B" w14:textId="77777777" w:rsidR="008E731F" w:rsidRPr="00BC28B7" w:rsidRDefault="008E731F" w:rsidP="00043FC2">
            <w:pPr>
              <w:rPr>
                <w:rFonts w:ascii="Bookman Old Style" w:hAnsi="Bookman Old Style" w:cs="Calibri"/>
              </w:rPr>
            </w:pPr>
          </w:p>
          <w:p w14:paraId="31D6A78F" w14:textId="27D08EA6" w:rsidR="003D1B71" w:rsidRPr="00BC28B7" w:rsidRDefault="003D1B71" w:rsidP="00043FC2">
            <w:pPr>
              <w:rPr>
                <w:rFonts w:ascii="Bookman Old Style" w:hAnsi="Bookman Old Style" w:cs="Calibri"/>
                <w:sz w:val="24"/>
                <w:szCs w:val="24"/>
              </w:rPr>
            </w:pPr>
          </w:p>
        </w:tc>
      </w:tr>
      <w:tr w:rsidR="00937170" w:rsidRPr="00BC28B7" w14:paraId="568BF2EA" w14:textId="77777777" w:rsidTr="00A64FDB">
        <w:trPr>
          <w:trHeight w:val="4137"/>
        </w:trPr>
        <w:tc>
          <w:tcPr>
            <w:tcW w:w="3119" w:type="dxa"/>
            <w:vMerge w:val="restart"/>
            <w:tcBorders>
              <w:bottom w:val="nil"/>
            </w:tcBorders>
          </w:tcPr>
          <w:p w14:paraId="05FDAF72" w14:textId="77777777" w:rsidR="00937170" w:rsidRDefault="00937170" w:rsidP="00937170">
            <w:pPr>
              <w:pStyle w:val="BodyText"/>
              <w:kinsoku w:val="0"/>
              <w:overflowPunct w:val="0"/>
              <w:jc w:val="center"/>
              <w:rPr>
                <w:rFonts w:ascii="Bookman Old Style" w:hAnsi="Bookman Old Style" w:cs="Calibri"/>
                <w:b/>
                <w:color w:val="82C9FF" w:themeColor="accent2" w:themeTint="66"/>
                <w:sz w:val="28"/>
                <w:szCs w:val="28"/>
                <w:u w:val="single"/>
                <w14:textOutline w14:w="11112" w14:cap="flat" w14:cmpd="sng" w14:algn="ctr">
                  <w14:solidFill>
                    <w14:schemeClr w14:val="accent2"/>
                  </w14:solidFill>
                  <w14:prstDash w14:val="solid"/>
                  <w14:round/>
                </w14:textOutline>
              </w:rPr>
            </w:pPr>
            <w:r w:rsidRPr="00937170">
              <w:rPr>
                <w:rFonts w:ascii="Bookman Old Style" w:hAnsi="Bookman Old Style" w:cs="Calibri"/>
                <w:b/>
                <w:color w:val="82C9FF" w:themeColor="accent2" w:themeTint="66"/>
                <w:sz w:val="28"/>
                <w:szCs w:val="28"/>
                <w:u w:val="single"/>
                <w14:textOutline w14:w="11112" w14:cap="flat" w14:cmpd="sng" w14:algn="ctr">
                  <w14:solidFill>
                    <w14:schemeClr w14:val="accent2"/>
                  </w14:solidFill>
                  <w14:prstDash w14:val="solid"/>
                  <w14:round/>
                </w14:textOutline>
              </w:rPr>
              <w:t>Skills</w:t>
            </w:r>
          </w:p>
          <w:p w14:paraId="49003AD9" w14:textId="54F30137"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Python</w:t>
            </w:r>
          </w:p>
          <w:p w14:paraId="29968B16" w14:textId="20C56A78"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C</w:t>
            </w:r>
          </w:p>
          <w:p w14:paraId="17EF1D7C" w14:textId="5CC1253E"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Java</w:t>
            </w:r>
          </w:p>
          <w:p w14:paraId="4696B2DD" w14:textId="57E71632"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SQL</w:t>
            </w:r>
          </w:p>
          <w:p w14:paraId="003215E9" w14:textId="65D4DD5D"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HTML</w:t>
            </w:r>
          </w:p>
          <w:p w14:paraId="4C9E2340" w14:textId="55849569"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proofErr w:type="spellStart"/>
            <w:r>
              <w:rPr>
                <w:rFonts w:ascii="Bookman Old Style" w:hAnsi="Bookman Old Style" w:cs="Calibri"/>
                <w:bCs/>
                <w:sz w:val="28"/>
                <w:szCs w:val="28"/>
                <w14:textOutline w14:w="11112" w14:cap="flat" w14:cmpd="sng" w14:algn="ctr">
                  <w14:solidFill>
                    <w14:schemeClr w14:val="accent2"/>
                  </w14:solidFill>
                  <w14:prstDash w14:val="solid"/>
                  <w14:round/>
                </w14:textOutline>
              </w:rPr>
              <w:t>Javascript</w:t>
            </w:r>
            <w:proofErr w:type="spellEnd"/>
          </w:p>
          <w:p w14:paraId="6470B75B" w14:textId="1B922AA0"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CSS</w:t>
            </w:r>
          </w:p>
          <w:p w14:paraId="52A9AD6A" w14:textId="325B5930"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PHP</w:t>
            </w:r>
          </w:p>
          <w:p w14:paraId="47F748F0" w14:textId="36A57694"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 xml:space="preserve">Basic kali </w:t>
            </w:r>
            <w:proofErr w:type="spellStart"/>
            <w:r>
              <w:rPr>
                <w:rFonts w:ascii="Bookman Old Style" w:hAnsi="Bookman Old Style" w:cs="Calibri"/>
                <w:bCs/>
                <w:sz w:val="28"/>
                <w:szCs w:val="28"/>
                <w14:textOutline w14:w="11112" w14:cap="flat" w14:cmpd="sng" w14:algn="ctr">
                  <w14:solidFill>
                    <w14:schemeClr w14:val="accent2"/>
                  </w14:solidFill>
                  <w14:prstDash w14:val="solid"/>
                  <w14:round/>
                </w14:textOutline>
              </w:rPr>
              <w:t>linux</w:t>
            </w:r>
            <w:proofErr w:type="spellEnd"/>
          </w:p>
          <w:p w14:paraId="429EEC1D" w14:textId="424B6E8D"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Microsoft Office</w:t>
            </w:r>
          </w:p>
          <w:p w14:paraId="5077CBBA" w14:textId="40BCF202"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Networking</w:t>
            </w:r>
          </w:p>
          <w:p w14:paraId="42AB66B2" w14:textId="72F09D84" w:rsidR="00937170" w:rsidRDefault="00937170"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Database</w:t>
            </w:r>
          </w:p>
          <w:p w14:paraId="583AEBF7" w14:textId="0A90901C" w:rsidR="00937170" w:rsidRDefault="008E731F"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Django</w:t>
            </w:r>
          </w:p>
          <w:p w14:paraId="6837918D" w14:textId="16C7DFF6" w:rsidR="008E731F" w:rsidRDefault="008E731F"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Automata</w:t>
            </w:r>
          </w:p>
          <w:p w14:paraId="3948534C" w14:textId="7E2EC0D4" w:rsidR="00C4331B" w:rsidRDefault="00C4331B" w:rsidP="00937170">
            <w:pPr>
              <w:pStyle w:val="BodyText"/>
              <w:numPr>
                <w:ilvl w:val="0"/>
                <w:numId w:val="6"/>
              </w:numPr>
              <w:kinsoku w:val="0"/>
              <w:overflowPunct w:val="0"/>
              <w:rPr>
                <w:rFonts w:ascii="Bookman Old Style" w:hAnsi="Bookman Old Style" w:cs="Calibri"/>
                <w:bCs/>
                <w:sz w:val="28"/>
                <w:szCs w:val="28"/>
                <w14:textOutline w14:w="11112" w14:cap="flat" w14:cmpd="sng" w14:algn="ctr">
                  <w14:solidFill>
                    <w14:schemeClr w14:val="accent2"/>
                  </w14:solidFill>
                  <w14:prstDash w14:val="solid"/>
                  <w14:round/>
                </w14:textOutline>
              </w:rPr>
            </w:pPr>
            <w:r>
              <w:rPr>
                <w:rFonts w:ascii="Bookman Old Style" w:hAnsi="Bookman Old Style" w:cs="Calibri"/>
                <w:bCs/>
                <w:sz w:val="28"/>
                <w:szCs w:val="28"/>
                <w14:textOutline w14:w="11112" w14:cap="flat" w14:cmpd="sng" w14:algn="ctr">
                  <w14:solidFill>
                    <w14:schemeClr w14:val="accent2"/>
                  </w14:solidFill>
                  <w14:prstDash w14:val="solid"/>
                  <w14:round/>
                </w14:textOutline>
              </w:rPr>
              <w:t>Algorithm &amp; flowchart</w:t>
            </w:r>
          </w:p>
          <w:p w14:paraId="2F7DC4D6" w14:textId="77777777" w:rsidR="008E731F" w:rsidRDefault="008E731F" w:rsidP="008E731F">
            <w:pPr>
              <w:pStyle w:val="BodyText"/>
              <w:kinsoku w:val="0"/>
              <w:overflowPunct w:val="0"/>
              <w:ind w:left="720"/>
              <w:jc w:val="center"/>
              <w:rPr>
                <w:rFonts w:ascii="Bookman Old Style" w:hAnsi="Bookman Old Style" w:cs="Calibri"/>
                <w:bCs/>
                <w:sz w:val="28"/>
                <w:szCs w:val="28"/>
                <w14:textOutline w14:w="11112" w14:cap="flat" w14:cmpd="sng" w14:algn="ctr">
                  <w14:solidFill>
                    <w14:schemeClr w14:val="accent2"/>
                  </w14:solidFill>
                  <w14:prstDash w14:val="solid"/>
                  <w14:round/>
                </w14:textOutline>
              </w:rPr>
            </w:pPr>
          </w:p>
          <w:p w14:paraId="65863AC4" w14:textId="77777777" w:rsidR="00937170" w:rsidRDefault="00937170"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5574FB1F"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450C0601"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6E222D42"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1CE97AE1"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76E35C66"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7F3ACFCA"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28CAF0CA"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45E0E8EE" w14:textId="77777777" w:rsidR="008E731F" w:rsidRDefault="008E731F" w:rsidP="008E731F">
            <w:pPr>
              <w:pStyle w:val="BodyText"/>
              <w:kinsoku w:val="0"/>
              <w:overflowPunct w:val="0"/>
              <w:ind w:left="720"/>
              <w:jc w:val="center"/>
              <w:rPr>
                <w:rFonts w:ascii="Bookman Old Style" w:hAnsi="Bookman Old Style" w:cs="Calibri"/>
                <w:b/>
                <w:sz w:val="28"/>
                <w:szCs w:val="28"/>
                <w14:textOutline w14:w="11112" w14:cap="flat" w14:cmpd="sng" w14:algn="ctr">
                  <w14:solidFill>
                    <w14:schemeClr w14:val="accent2"/>
                  </w14:solidFill>
                  <w14:prstDash w14:val="solid"/>
                  <w14:round/>
                </w14:textOutline>
              </w:rPr>
            </w:pPr>
          </w:p>
          <w:p w14:paraId="6054C448" w14:textId="77777777" w:rsidR="008E731F" w:rsidRPr="008E731F" w:rsidRDefault="008E731F" w:rsidP="008E731F">
            <w:pPr>
              <w:pStyle w:val="BodyText"/>
              <w:kinsoku w:val="0"/>
              <w:overflowPunct w:val="0"/>
              <w:ind w:left="720"/>
              <w:jc w:val="center"/>
              <w:rPr>
                <w:rFonts w:ascii="Bookman Old Style" w:hAnsi="Bookman Old Style" w:cs="Calibri"/>
                <w:b/>
                <w:bCs/>
                <w:color w:val="000000" w:themeColor="text1"/>
                <w:sz w:val="28"/>
                <w:szCs w:val="28"/>
                <w:u w:val="single" w:color="00B0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bCs/>
                <w:color w:val="E7E6E6" w:themeColor="background2"/>
                <w:spacing w:val="10"/>
                <w:sz w:val="28"/>
                <w:szCs w:val="28"/>
                <w:u w:val="single" w:color="00B05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Skills apart </w:t>
            </w:r>
            <w:r w:rsidRPr="008E731F">
              <w:rPr>
                <w:rFonts w:ascii="Bookman Old Style" w:hAnsi="Bookman Old Style" w:cs="Calibri"/>
                <w:b/>
                <w:bCs/>
                <w:color w:val="000000" w:themeColor="text1"/>
                <w:sz w:val="28"/>
                <w:szCs w:val="28"/>
                <w:u w:val="single" w:color="00B0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from technology</w:t>
            </w:r>
          </w:p>
          <w:p w14:paraId="0947A831" w14:textId="77777777" w:rsidR="008E731F" w:rsidRPr="008E731F" w:rsidRDefault="008E731F" w:rsidP="008E731F">
            <w:pPr>
              <w:pStyle w:val="BodyText"/>
              <w:numPr>
                <w:ilvl w:val="0"/>
                <w:numId w:val="8"/>
              </w:numPr>
              <w:kinsoku w:val="0"/>
              <w:overflowPunct w:val="0"/>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Kathak dancer</w:t>
            </w:r>
          </w:p>
          <w:p w14:paraId="5985119F" w14:textId="200F2D67" w:rsidR="008E731F" w:rsidRPr="008E731F" w:rsidRDefault="008E731F" w:rsidP="008E731F">
            <w:pPr>
              <w:pStyle w:val="BodyText"/>
              <w:numPr>
                <w:ilvl w:val="0"/>
                <w:numId w:val="8"/>
              </w:numPr>
              <w:kinsoku w:val="0"/>
              <w:overflowPunct w:val="0"/>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Story writing</w:t>
            </w:r>
          </w:p>
          <w:p w14:paraId="52390E60" w14:textId="1FA6C1B0" w:rsidR="008E731F" w:rsidRPr="008E731F" w:rsidRDefault="008E731F" w:rsidP="008E731F">
            <w:pPr>
              <w:pStyle w:val="BodyText"/>
              <w:numPr>
                <w:ilvl w:val="0"/>
                <w:numId w:val="8"/>
              </w:numPr>
              <w:kinsoku w:val="0"/>
              <w:overflowPunct w:val="0"/>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Acting</w:t>
            </w:r>
          </w:p>
          <w:p w14:paraId="33A94485" w14:textId="77777777" w:rsidR="008E731F" w:rsidRPr="008E731F" w:rsidRDefault="008E731F" w:rsidP="008E731F">
            <w:pPr>
              <w:pStyle w:val="BodyText"/>
              <w:numPr>
                <w:ilvl w:val="0"/>
                <w:numId w:val="8"/>
              </w:numPr>
              <w:kinsoku w:val="0"/>
              <w:overflowPunct w:val="0"/>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Private tutor</w:t>
            </w:r>
          </w:p>
          <w:p w14:paraId="153C0DEC" w14:textId="77777777" w:rsidR="008E731F" w:rsidRPr="008E731F" w:rsidRDefault="008E731F" w:rsidP="008E731F">
            <w:pPr>
              <w:pStyle w:val="BodyText"/>
              <w:kinsoku w:val="0"/>
              <w:overflowPunct w:val="0"/>
              <w:ind w:left="720"/>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6E0DC79" w14:textId="77777777" w:rsidR="008E731F" w:rsidRPr="008E731F" w:rsidRDefault="008E731F" w:rsidP="008E731F">
            <w:pPr>
              <w:pStyle w:val="BodyText"/>
              <w:kinsoku w:val="0"/>
              <w:overflowPunct w:val="0"/>
              <w:ind w:left="720"/>
              <w:rPr>
                <w:rFonts w:ascii="Bookman Old Style" w:hAnsi="Bookman Old Style" w:cs="Calibri"/>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483F961" w14:textId="3E0FC62F" w:rsidR="008E731F" w:rsidRPr="008E731F" w:rsidRDefault="008E731F" w:rsidP="008E731F">
            <w:pPr>
              <w:pStyle w:val="BodyText"/>
              <w:kinsoku w:val="0"/>
              <w:overflowPunct w:val="0"/>
              <w:ind w:left="720"/>
              <w:jc w:val="center"/>
              <w:rPr>
                <w:rFonts w:ascii="Bookman Old Style" w:hAnsi="Bookman Old Style" w:cs="Calibri"/>
                <w:b/>
                <w:color w:val="000000" w:themeColor="text1"/>
                <w:sz w:val="28"/>
                <w:szCs w:val="28"/>
                <w:u w:val="single" w:color="00B0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color w:val="000000" w:themeColor="text1"/>
                <w:sz w:val="28"/>
                <w:szCs w:val="28"/>
                <w:u w:val="single" w:color="00B0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Hobby</w:t>
            </w:r>
          </w:p>
          <w:p w14:paraId="078EB95B" w14:textId="77777777" w:rsidR="008E731F" w:rsidRPr="008E731F" w:rsidRDefault="008E731F" w:rsidP="008E731F">
            <w:pPr>
              <w:pStyle w:val="BodyText"/>
              <w:numPr>
                <w:ilvl w:val="0"/>
                <w:numId w:val="8"/>
              </w:numPr>
              <w:kinsoku w:val="0"/>
              <w:overflowPunct w:val="0"/>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Story reading</w:t>
            </w:r>
          </w:p>
          <w:p w14:paraId="2CBF6508" w14:textId="77777777" w:rsidR="008E731F" w:rsidRPr="008E731F" w:rsidRDefault="008E731F" w:rsidP="008E731F">
            <w:pPr>
              <w:pStyle w:val="BodyText"/>
              <w:numPr>
                <w:ilvl w:val="0"/>
                <w:numId w:val="8"/>
              </w:numPr>
              <w:kinsoku w:val="0"/>
              <w:overflowPunct w:val="0"/>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Love to cook</w:t>
            </w:r>
          </w:p>
          <w:p w14:paraId="4D75DB4C" w14:textId="77777777" w:rsidR="008E731F" w:rsidRPr="008E731F" w:rsidRDefault="008E731F" w:rsidP="008E731F">
            <w:pPr>
              <w:pStyle w:val="BodyText"/>
              <w:numPr>
                <w:ilvl w:val="0"/>
                <w:numId w:val="8"/>
              </w:numPr>
              <w:kinsoku w:val="0"/>
              <w:overflowPunct w:val="0"/>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Listening songs</w:t>
            </w:r>
          </w:p>
          <w:p w14:paraId="43896F3A" w14:textId="0AE07081" w:rsidR="008E731F" w:rsidRPr="008E731F" w:rsidRDefault="008E731F" w:rsidP="008E731F">
            <w:pPr>
              <w:pStyle w:val="BodyText"/>
              <w:numPr>
                <w:ilvl w:val="0"/>
                <w:numId w:val="8"/>
              </w:numPr>
              <w:kinsoku w:val="0"/>
              <w:overflowPunct w:val="0"/>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731F">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Crafts &amp; Drawing</w:t>
            </w:r>
          </w:p>
          <w:p w14:paraId="615342C2" w14:textId="7A7AE2DC" w:rsidR="008E731F" w:rsidRPr="008E731F" w:rsidRDefault="008E731F" w:rsidP="008E731F">
            <w:pPr>
              <w:pStyle w:val="BodyText"/>
              <w:numPr>
                <w:ilvl w:val="0"/>
                <w:numId w:val="8"/>
              </w:numPr>
              <w:kinsoku w:val="0"/>
              <w:overflowPunct w:val="0"/>
              <w:rPr>
                <w:rFonts w:ascii="Bookman Old Style" w:hAnsi="Bookman Old Style" w:cs="Calibri"/>
                <w:bCs/>
                <w:color w:val="82C9FF" w:themeColor="accent2" w:themeTint="66"/>
                <w:sz w:val="28"/>
                <w:szCs w:val="28"/>
                <w14:textOutline w14:w="11112" w14:cap="flat" w14:cmpd="sng" w14:algn="ctr">
                  <w14:solidFill>
                    <w14:schemeClr w14:val="accent2"/>
                  </w14:solidFill>
                  <w14:prstDash w14:val="solid"/>
                  <w14:round/>
                </w14:textOutline>
              </w:rPr>
            </w:pPr>
            <w:r w:rsidRPr="008E731F">
              <w:rPr>
                <w:rFonts w:ascii="Bookman Old Style" w:hAnsi="Bookman Old Style" w:cs="Calibri"/>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Spending time with friends and family</w:t>
            </w:r>
          </w:p>
        </w:tc>
        <w:tc>
          <w:tcPr>
            <w:tcW w:w="284" w:type="dxa"/>
            <w:vMerge/>
            <w:tcBorders>
              <w:bottom w:val="nil"/>
            </w:tcBorders>
          </w:tcPr>
          <w:p w14:paraId="5234F467" w14:textId="77777777" w:rsidR="00937170" w:rsidRPr="00BC28B7" w:rsidRDefault="00937170" w:rsidP="00590471">
            <w:pPr>
              <w:pStyle w:val="BodyText"/>
              <w:kinsoku w:val="0"/>
              <w:overflowPunct w:val="0"/>
              <w:rPr>
                <w:rFonts w:ascii="Bookman Old Style" w:hAnsi="Bookman Old Style"/>
              </w:rPr>
            </w:pPr>
          </w:p>
        </w:tc>
        <w:tc>
          <w:tcPr>
            <w:tcW w:w="7420" w:type="dxa"/>
            <w:vMerge/>
            <w:tcBorders>
              <w:bottom w:val="nil"/>
            </w:tcBorders>
          </w:tcPr>
          <w:p w14:paraId="5490EAC9" w14:textId="77777777" w:rsidR="00937170" w:rsidRPr="00BC28B7" w:rsidRDefault="00937170" w:rsidP="00222466">
            <w:pPr>
              <w:rPr>
                <w:rFonts w:ascii="Bookman Old Style" w:hAnsi="Bookman Old Style"/>
              </w:rPr>
            </w:pPr>
          </w:p>
        </w:tc>
      </w:tr>
      <w:tr w:rsidR="00937170" w:rsidRPr="00BC28B7" w14:paraId="543FD7B4" w14:textId="77777777" w:rsidTr="00B81915">
        <w:trPr>
          <w:trHeight w:val="2448"/>
        </w:trPr>
        <w:tc>
          <w:tcPr>
            <w:tcW w:w="3119" w:type="dxa"/>
            <w:vMerge/>
          </w:tcPr>
          <w:p w14:paraId="1612F120" w14:textId="77777777" w:rsidR="00937170" w:rsidRPr="00BC28B7" w:rsidRDefault="00937170" w:rsidP="00222466">
            <w:pPr>
              <w:rPr>
                <w:rFonts w:ascii="Bookman Old Style" w:hAnsi="Bookman Old Style" w:cs="Calibri"/>
                <w:color w:val="0072C7" w:themeColor="accent2"/>
              </w:rPr>
            </w:pPr>
          </w:p>
        </w:tc>
        <w:tc>
          <w:tcPr>
            <w:tcW w:w="284" w:type="dxa"/>
          </w:tcPr>
          <w:p w14:paraId="6FB928A5" w14:textId="77777777" w:rsidR="00937170" w:rsidRPr="00BC28B7" w:rsidRDefault="00937170" w:rsidP="00222466">
            <w:pPr>
              <w:rPr>
                <w:rFonts w:ascii="Bookman Old Style" w:hAnsi="Bookman Old Style"/>
              </w:rPr>
            </w:pPr>
          </w:p>
        </w:tc>
        <w:tc>
          <w:tcPr>
            <w:tcW w:w="7420" w:type="dxa"/>
            <w:vMerge/>
          </w:tcPr>
          <w:p w14:paraId="2D5941D8" w14:textId="77777777" w:rsidR="00937170" w:rsidRPr="00BC28B7" w:rsidRDefault="00937170" w:rsidP="00222466">
            <w:pPr>
              <w:rPr>
                <w:rFonts w:ascii="Bookman Old Style" w:hAnsi="Bookman Old Style"/>
              </w:rPr>
            </w:pPr>
          </w:p>
        </w:tc>
      </w:tr>
    </w:tbl>
    <w:p w14:paraId="3043053C" w14:textId="51E4D39C" w:rsidR="0047162E" w:rsidRDefault="0047162E" w:rsidP="006D79A8">
      <w:pPr>
        <w:pStyle w:val="BodyText"/>
        <w:rPr>
          <w:rFonts w:ascii="Bookman Old Style" w:hAnsi="Bookman Old Style"/>
        </w:rPr>
      </w:pPr>
    </w:p>
    <w:p w14:paraId="5296DB37" w14:textId="77777777" w:rsidR="0047162E" w:rsidRDefault="0047162E">
      <w:pPr>
        <w:widowControl/>
        <w:autoSpaceDE/>
        <w:autoSpaceDN/>
        <w:adjustRightInd/>
        <w:rPr>
          <w:rFonts w:ascii="Bookman Old Style" w:hAnsi="Bookman Old Style"/>
          <w:sz w:val="20"/>
          <w:szCs w:val="20"/>
        </w:rPr>
      </w:pPr>
      <w:r>
        <w:rPr>
          <w:rFonts w:ascii="Bookman Old Style" w:hAnsi="Bookman Old Style"/>
        </w:rPr>
        <w:br w:type="page"/>
      </w:r>
    </w:p>
    <w:p w14:paraId="0064BB21" w14:textId="77777777" w:rsidR="0047162E" w:rsidRDefault="0047162E" w:rsidP="0047162E">
      <w:pPr>
        <w:spacing w:before="240"/>
        <w:jc w:val="center"/>
        <w:rPr>
          <w:rFonts w:ascii="Bookman Old Style" w:hAnsi="Bookman Old Style" w:cs="Calibri"/>
          <w:b/>
          <w:color w:val="82C9FF" w:themeColor="accent2" w:themeTint="66"/>
          <w:sz w:val="36"/>
          <w:szCs w:val="36"/>
          <w:u w:val="double"/>
          <w14:textOutline w14:w="11112" w14:cap="flat" w14:cmpd="sng" w14:algn="ctr">
            <w14:solidFill>
              <w14:schemeClr w14:val="tx1">
                <w14:lumMod w14:val="95000"/>
                <w14:lumOff w14:val="5000"/>
              </w14:schemeClr>
            </w14:solidFill>
            <w14:prstDash w14:val="solid"/>
            <w14:round/>
          </w14:textOutline>
        </w:rPr>
      </w:pPr>
      <w:r w:rsidRPr="0047162E">
        <w:rPr>
          <w:rFonts w:ascii="Bookman Old Style" w:hAnsi="Bookman Old Style" w:cs="Calibri"/>
          <w:b/>
          <w:color w:val="82C9FF" w:themeColor="accent2" w:themeTint="66"/>
          <w:sz w:val="36"/>
          <w:szCs w:val="36"/>
          <w:u w:val="double"/>
          <w14:textOutline w14:w="11112" w14:cap="flat" w14:cmpd="sng" w14:algn="ctr">
            <w14:solidFill>
              <w14:schemeClr w14:val="tx1">
                <w14:lumMod w14:val="95000"/>
                <w14:lumOff w14:val="5000"/>
              </w14:schemeClr>
            </w14:solidFill>
            <w14:prstDash w14:val="solid"/>
            <w14:round/>
          </w14:textOutline>
        </w:rPr>
        <w:lastRenderedPageBreak/>
        <w:t>Personal Information and contact details</w:t>
      </w:r>
    </w:p>
    <w:p w14:paraId="5E37C18F" w14:textId="2A7AF777"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Name – Asmita Halder</w:t>
      </w:r>
    </w:p>
    <w:p w14:paraId="4A837C65" w14:textId="0A67AFDE"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 xml:space="preserve">Father’s Name- </w:t>
      </w:r>
      <w:proofErr w:type="spellStart"/>
      <w:r>
        <w:rPr>
          <w:rFonts w:ascii="Bookman Old Style" w:hAnsi="Bookman Old Style" w:cs="Calibri"/>
          <w:bCs/>
          <w:sz w:val="24"/>
        </w:rPr>
        <w:t>Mr</w:t>
      </w:r>
      <w:proofErr w:type="spellEnd"/>
      <w:r>
        <w:rPr>
          <w:rFonts w:ascii="Bookman Old Style" w:hAnsi="Bookman Old Style" w:cs="Calibri"/>
          <w:bCs/>
          <w:sz w:val="24"/>
        </w:rPr>
        <w:t xml:space="preserve"> Murali Dhar Halder</w:t>
      </w:r>
    </w:p>
    <w:p w14:paraId="17A00BBF" w14:textId="411613FB"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 xml:space="preserve">Mother’s Name- </w:t>
      </w:r>
      <w:proofErr w:type="spellStart"/>
      <w:r>
        <w:rPr>
          <w:rFonts w:ascii="Bookman Old Style" w:hAnsi="Bookman Old Style" w:cs="Calibri"/>
          <w:bCs/>
          <w:sz w:val="24"/>
        </w:rPr>
        <w:t>Mrs</w:t>
      </w:r>
      <w:proofErr w:type="spellEnd"/>
      <w:r>
        <w:rPr>
          <w:rFonts w:ascii="Bookman Old Style" w:hAnsi="Bookman Old Style" w:cs="Calibri"/>
          <w:bCs/>
          <w:sz w:val="24"/>
        </w:rPr>
        <w:t xml:space="preserve"> Sukanya Halder</w:t>
      </w:r>
    </w:p>
    <w:p w14:paraId="0E09D69D" w14:textId="527F8070"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Contact Number- +91 8334889694</w:t>
      </w:r>
    </w:p>
    <w:p w14:paraId="459763AB" w14:textId="65669C7B"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 xml:space="preserve">Email address: </w:t>
      </w:r>
      <w:hyperlink r:id="rId11" w:history="1">
        <w:r w:rsidRPr="002978DC">
          <w:rPr>
            <w:rStyle w:val="Hyperlink"/>
            <w:rFonts w:ascii="Bookman Old Style" w:hAnsi="Bookman Old Style" w:cs="Calibri"/>
            <w:bCs/>
            <w:sz w:val="24"/>
          </w:rPr>
          <w:t>asmita2002halder@gmail.com</w:t>
        </w:r>
      </w:hyperlink>
    </w:p>
    <w:p w14:paraId="2C5E2992" w14:textId="35066E87"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Date Of Birth- 30</w:t>
      </w:r>
      <w:r w:rsidRPr="0047162E">
        <w:rPr>
          <w:rFonts w:ascii="Bookman Old Style" w:hAnsi="Bookman Old Style" w:cs="Calibri"/>
          <w:bCs/>
          <w:sz w:val="24"/>
          <w:vertAlign w:val="superscript"/>
        </w:rPr>
        <w:t>th</w:t>
      </w:r>
      <w:r>
        <w:rPr>
          <w:rFonts w:ascii="Bookman Old Style" w:hAnsi="Bookman Old Style" w:cs="Calibri"/>
          <w:bCs/>
          <w:sz w:val="24"/>
        </w:rPr>
        <w:t xml:space="preserve"> September 2002</w:t>
      </w:r>
    </w:p>
    <w:p w14:paraId="4440D9CD" w14:textId="4BEB4BCB"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 xml:space="preserve">Address: 91, east </w:t>
      </w:r>
      <w:proofErr w:type="spellStart"/>
      <w:r>
        <w:rPr>
          <w:rFonts w:ascii="Bookman Old Style" w:hAnsi="Bookman Old Style" w:cs="Calibri"/>
          <w:bCs/>
          <w:sz w:val="24"/>
        </w:rPr>
        <w:t>kodalia</w:t>
      </w:r>
      <w:proofErr w:type="spellEnd"/>
      <w:r>
        <w:rPr>
          <w:rFonts w:ascii="Bookman Old Style" w:hAnsi="Bookman Old Style" w:cs="Calibri"/>
          <w:bCs/>
          <w:sz w:val="24"/>
        </w:rPr>
        <w:t xml:space="preserve"> 4</w:t>
      </w:r>
      <w:r w:rsidRPr="0047162E">
        <w:rPr>
          <w:rFonts w:ascii="Bookman Old Style" w:hAnsi="Bookman Old Style" w:cs="Calibri"/>
          <w:bCs/>
          <w:sz w:val="24"/>
          <w:vertAlign w:val="superscript"/>
        </w:rPr>
        <w:t>th</w:t>
      </w:r>
      <w:r>
        <w:rPr>
          <w:rFonts w:ascii="Bookman Old Style" w:hAnsi="Bookman Old Style" w:cs="Calibri"/>
          <w:bCs/>
          <w:sz w:val="24"/>
        </w:rPr>
        <w:t xml:space="preserve"> road New </w:t>
      </w:r>
      <w:proofErr w:type="spellStart"/>
      <w:r>
        <w:rPr>
          <w:rFonts w:ascii="Bookman Old Style" w:hAnsi="Bookman Old Style" w:cs="Calibri"/>
          <w:bCs/>
          <w:sz w:val="24"/>
        </w:rPr>
        <w:t>Barrackpur</w:t>
      </w:r>
      <w:proofErr w:type="spellEnd"/>
      <w:r>
        <w:rPr>
          <w:rFonts w:ascii="Bookman Old Style" w:hAnsi="Bookman Old Style" w:cs="Calibri"/>
          <w:bCs/>
          <w:sz w:val="24"/>
        </w:rPr>
        <w:t xml:space="preserve"> Kolkata-700131</w:t>
      </w:r>
    </w:p>
    <w:p w14:paraId="39D42F16" w14:textId="33DB62BA" w:rsidR="0047162E" w:rsidRP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Marital Status: Single</w:t>
      </w:r>
    </w:p>
    <w:p w14:paraId="2D4E2733" w14:textId="498D8C98" w:rsidR="0047162E" w:rsidRDefault="0047162E" w:rsidP="0047162E">
      <w:pPr>
        <w:pStyle w:val="ListParagraph"/>
        <w:numPr>
          <w:ilvl w:val="0"/>
          <w:numId w:val="9"/>
        </w:numPr>
        <w:spacing w:before="240"/>
        <w:rPr>
          <w:rFonts w:ascii="Bookman Old Style" w:hAnsi="Bookman Old Style" w:cs="Calibri"/>
          <w:bCs/>
          <w:sz w:val="24"/>
        </w:rPr>
      </w:pPr>
      <w:proofErr w:type="gramStart"/>
      <w:r>
        <w:rPr>
          <w:rFonts w:ascii="Bookman Old Style" w:hAnsi="Bookman Old Style" w:cs="Calibri"/>
          <w:bCs/>
          <w:sz w:val="24"/>
        </w:rPr>
        <w:t>Nationality:Indian</w:t>
      </w:r>
      <w:proofErr w:type="gramEnd"/>
    </w:p>
    <w:p w14:paraId="759AFDE0" w14:textId="0C846838" w:rsidR="0047162E" w:rsidRDefault="0047162E" w:rsidP="0047162E">
      <w:pPr>
        <w:pStyle w:val="ListParagraph"/>
        <w:numPr>
          <w:ilvl w:val="0"/>
          <w:numId w:val="9"/>
        </w:numPr>
        <w:spacing w:before="240"/>
        <w:rPr>
          <w:rFonts w:ascii="Bookman Old Style" w:hAnsi="Bookman Old Style" w:cs="Calibri"/>
          <w:bCs/>
          <w:sz w:val="24"/>
        </w:rPr>
      </w:pPr>
      <w:r>
        <w:rPr>
          <w:rFonts w:ascii="Bookman Old Style" w:hAnsi="Bookman Old Style" w:cs="Calibri"/>
          <w:bCs/>
          <w:sz w:val="24"/>
        </w:rPr>
        <w:t>Goal: become a Cyber security Expert in future</w:t>
      </w:r>
    </w:p>
    <w:p w14:paraId="742F0816" w14:textId="77777777" w:rsidR="0047162E" w:rsidRPr="0047162E" w:rsidRDefault="0047162E" w:rsidP="0047162E">
      <w:pPr>
        <w:pStyle w:val="ListParagraph"/>
        <w:numPr>
          <w:ilvl w:val="0"/>
          <w:numId w:val="0"/>
        </w:numPr>
        <w:spacing w:before="240"/>
        <w:ind w:left="720"/>
        <w:rPr>
          <w:rFonts w:ascii="Bookman Old Style" w:hAnsi="Bookman Old Style" w:cs="Calibri"/>
          <w:bCs/>
          <w:sz w:val="24"/>
        </w:rPr>
      </w:pPr>
    </w:p>
    <w:p w14:paraId="7D3AC001" w14:textId="77777777" w:rsidR="007F5B63" w:rsidRPr="00BC28B7" w:rsidRDefault="007F5B63" w:rsidP="006D79A8">
      <w:pPr>
        <w:pStyle w:val="BodyText"/>
        <w:rPr>
          <w:rFonts w:ascii="Bookman Old Style" w:hAnsi="Bookman Old Style"/>
        </w:rPr>
      </w:pPr>
    </w:p>
    <w:sectPr w:rsidR="007F5B63" w:rsidRPr="00BC28B7" w:rsidSect="003D1B71">
      <w:headerReference w:type="default" r:id="rId12"/>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BBCFB" w14:textId="77777777" w:rsidR="00A96A69" w:rsidRDefault="00A96A69" w:rsidP="00590471">
      <w:r>
        <w:separator/>
      </w:r>
    </w:p>
  </w:endnote>
  <w:endnote w:type="continuationSeparator" w:id="0">
    <w:p w14:paraId="31BCC9F0" w14:textId="77777777" w:rsidR="00A96A69" w:rsidRDefault="00A96A69"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2BAB9" w14:textId="77777777" w:rsidR="00A96A69" w:rsidRDefault="00A96A69" w:rsidP="00590471">
      <w:r>
        <w:separator/>
      </w:r>
    </w:p>
  </w:footnote>
  <w:footnote w:type="continuationSeparator" w:id="0">
    <w:p w14:paraId="237A46E7" w14:textId="77777777" w:rsidR="00A96A69" w:rsidRDefault="00A96A69"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A7124"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55191C29" wp14:editId="3F5A37D9">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376718AB"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1.4pt;height:11.4pt" o:bullet="t">
        <v:imagedata r:id="rId1" o:title="mso909D"/>
      </v:shape>
    </w:pict>
  </w:numPicBullet>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37B1D"/>
    <w:multiLevelType w:val="hybridMultilevel"/>
    <w:tmpl w:val="9000DC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550DD3"/>
    <w:multiLevelType w:val="hybridMultilevel"/>
    <w:tmpl w:val="9A4CF77A"/>
    <w:lvl w:ilvl="0" w:tplc="BBB6AEB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9A603A"/>
    <w:multiLevelType w:val="hybridMultilevel"/>
    <w:tmpl w:val="35E056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385FC7"/>
    <w:multiLevelType w:val="hybridMultilevel"/>
    <w:tmpl w:val="361669C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F215B56"/>
    <w:multiLevelType w:val="hybridMultilevel"/>
    <w:tmpl w:val="937A165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4A4DFD"/>
    <w:multiLevelType w:val="hybridMultilevel"/>
    <w:tmpl w:val="4426F36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73366563">
    <w:abstractNumId w:val="1"/>
  </w:num>
  <w:num w:numId="2" w16cid:durableId="456224665">
    <w:abstractNumId w:val="2"/>
  </w:num>
  <w:num w:numId="3" w16cid:durableId="1708798602">
    <w:abstractNumId w:val="0"/>
  </w:num>
  <w:num w:numId="4" w16cid:durableId="75714894">
    <w:abstractNumId w:val="8"/>
  </w:num>
  <w:num w:numId="5" w16cid:durableId="77289536">
    <w:abstractNumId w:val="7"/>
  </w:num>
  <w:num w:numId="6" w16cid:durableId="612597421">
    <w:abstractNumId w:val="3"/>
  </w:num>
  <w:num w:numId="7" w16cid:durableId="56168110">
    <w:abstractNumId w:val="6"/>
  </w:num>
  <w:num w:numId="8" w16cid:durableId="1835149459">
    <w:abstractNumId w:val="5"/>
  </w:num>
  <w:num w:numId="9" w16cid:durableId="1128358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FC2"/>
    <w:rsid w:val="00022BB3"/>
    <w:rsid w:val="00043FC2"/>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7162E"/>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8E731F"/>
    <w:rsid w:val="00912DC8"/>
    <w:rsid w:val="00937170"/>
    <w:rsid w:val="009475DC"/>
    <w:rsid w:val="00967B93"/>
    <w:rsid w:val="009D090F"/>
    <w:rsid w:val="00A31464"/>
    <w:rsid w:val="00A31B16"/>
    <w:rsid w:val="00A33613"/>
    <w:rsid w:val="00A378BB"/>
    <w:rsid w:val="00A47A8D"/>
    <w:rsid w:val="00A96A69"/>
    <w:rsid w:val="00AC6C7E"/>
    <w:rsid w:val="00B4158A"/>
    <w:rsid w:val="00B6466C"/>
    <w:rsid w:val="00BB1B5D"/>
    <w:rsid w:val="00BC22C7"/>
    <w:rsid w:val="00BC28B7"/>
    <w:rsid w:val="00BD195A"/>
    <w:rsid w:val="00C07240"/>
    <w:rsid w:val="00C14078"/>
    <w:rsid w:val="00C4331B"/>
    <w:rsid w:val="00C67E25"/>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59C9FB"/>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table" w:styleId="GridTable2-Accent5">
    <w:name w:val="Grid Table 2 Accent 5"/>
    <w:basedOn w:val="TableNormal"/>
    <w:uiPriority w:val="47"/>
    <w:rsid w:val="00043FC2"/>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ridTable5Dark-Accent6">
    <w:name w:val="Grid Table 5 Dark Accent 6"/>
    <w:basedOn w:val="TableNormal"/>
    <w:uiPriority w:val="50"/>
    <w:rsid w:val="00022BB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GridTable5Dark-Accent5">
    <w:name w:val="Grid Table 5 Dark Accent 5"/>
    <w:basedOn w:val="TableNormal"/>
    <w:uiPriority w:val="50"/>
    <w:rsid w:val="00022BB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character" w:styleId="Hyperlink">
    <w:name w:val="Hyperlink"/>
    <w:basedOn w:val="DefaultParagraphFont"/>
    <w:uiPriority w:val="99"/>
    <w:unhideWhenUsed/>
    <w:rsid w:val="0047162E"/>
    <w:rPr>
      <w:color w:val="0563C1" w:themeColor="hyperlink"/>
      <w:u w:val="single"/>
    </w:rPr>
  </w:style>
  <w:style w:type="character" w:styleId="UnresolvedMention">
    <w:name w:val="Unresolved Mention"/>
    <w:basedOn w:val="DefaultParagraphFont"/>
    <w:uiPriority w:val="99"/>
    <w:semiHidden/>
    <w:rsid w:val="00471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smita2002halder@gmail.com"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ubbl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B6C6F15B7B483F9B265010BA38B2AB"/>
        <w:category>
          <w:name w:val="General"/>
          <w:gallery w:val="placeholder"/>
        </w:category>
        <w:types>
          <w:type w:val="bbPlcHdr"/>
        </w:types>
        <w:behaviors>
          <w:behavior w:val="content"/>
        </w:behaviors>
        <w:guid w:val="{DC7BE9C3-E98F-4F50-A458-581CA779AF83}"/>
      </w:docPartPr>
      <w:docPartBody>
        <w:p w:rsidR="00000000" w:rsidRDefault="00000000">
          <w:pPr>
            <w:pStyle w:val="1CB6C6F15B7B483F9B265010BA38B2AB"/>
          </w:pPr>
          <w:r w:rsidRPr="00AC6C7E">
            <w:t>Experience</w:t>
          </w:r>
        </w:p>
      </w:docPartBody>
    </w:docPart>
    <w:docPart>
      <w:docPartPr>
        <w:name w:val="74001A09CDD640899CD5036CE8CE576E"/>
        <w:category>
          <w:name w:val="General"/>
          <w:gallery w:val="placeholder"/>
        </w:category>
        <w:types>
          <w:type w:val="bbPlcHdr"/>
        </w:types>
        <w:behaviors>
          <w:behavior w:val="content"/>
        </w:behaviors>
        <w:guid w:val="{8CEE8373-4CD5-45DE-A382-86B6F6B7110B}"/>
      </w:docPartPr>
      <w:docPartBody>
        <w:p w:rsidR="00000000" w:rsidRDefault="002204F0" w:rsidP="002204F0">
          <w:pPr>
            <w:pStyle w:val="74001A09CDD640899CD5036CE8CE576E"/>
          </w:pPr>
          <w:r w:rsidRPr="00AC6C7E">
            <w:t>Communication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4F0"/>
    <w:rsid w:val="002204F0"/>
    <w:rsid w:val="009B1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99A558F3DA4943ADCD48FF630AD4B2">
    <w:name w:val="6199A558F3DA4943ADCD48FF630AD4B2"/>
  </w:style>
  <w:style w:type="paragraph" w:customStyle="1" w:styleId="213AD3BB8D454300A8C604D3E9F8CB95">
    <w:name w:val="213AD3BB8D454300A8C604D3E9F8CB95"/>
  </w:style>
  <w:style w:type="paragraph" w:customStyle="1" w:styleId="1CB6C6F15B7B483F9B265010BA38B2AB">
    <w:name w:val="1CB6C6F15B7B483F9B265010BA38B2AB"/>
  </w:style>
  <w:style w:type="paragraph" w:customStyle="1" w:styleId="CE0ACD9972374747955FC96597D2A307">
    <w:name w:val="CE0ACD9972374747955FC96597D2A307"/>
  </w:style>
  <w:style w:type="paragraph" w:customStyle="1" w:styleId="BED462A49F224390B56A5AFB99A78EE6">
    <w:name w:val="BED462A49F224390B56A5AFB99A78EE6"/>
  </w:style>
  <w:style w:type="paragraph" w:customStyle="1" w:styleId="C2F73CC6F397473A9E13419D456C3C70">
    <w:name w:val="C2F73CC6F397473A9E13419D456C3C70"/>
  </w:style>
  <w:style w:type="paragraph" w:customStyle="1" w:styleId="9B1F306D82E94A678AC9D834245AD9A0">
    <w:name w:val="9B1F306D82E94A678AC9D834245AD9A0"/>
  </w:style>
  <w:style w:type="paragraph" w:customStyle="1" w:styleId="60519B5343F9456F8BC11D1A2206E651">
    <w:name w:val="60519B5343F9456F8BC11D1A2206E651"/>
  </w:style>
  <w:style w:type="paragraph" w:customStyle="1" w:styleId="4B8E1B7A2A4040008FFCC06F62518B23">
    <w:name w:val="4B8E1B7A2A4040008FFCC06F62518B23"/>
  </w:style>
  <w:style w:type="paragraph" w:customStyle="1" w:styleId="22F115F9A19145EFB2DECC8EFED960F8">
    <w:name w:val="22F115F9A19145EFB2DECC8EFED960F8"/>
  </w:style>
  <w:style w:type="paragraph" w:customStyle="1" w:styleId="ADCBF68100C549478A6EC791359B1549">
    <w:name w:val="ADCBF68100C549478A6EC791359B1549"/>
  </w:style>
  <w:style w:type="paragraph" w:customStyle="1" w:styleId="BC7B292DAB124814B329C69FE6DBB667">
    <w:name w:val="BC7B292DAB124814B329C69FE6DBB667"/>
  </w:style>
  <w:style w:type="paragraph" w:customStyle="1" w:styleId="21AF5B564567429FACDA5FBF3A542CB1">
    <w:name w:val="21AF5B564567429FACDA5FBF3A542CB1"/>
  </w:style>
  <w:style w:type="paragraph" w:customStyle="1" w:styleId="633CD81E8D5B4F8A93CC65155EC76007">
    <w:name w:val="633CD81E8D5B4F8A93CC65155EC76007"/>
  </w:style>
  <w:style w:type="paragraph" w:customStyle="1" w:styleId="58586F1642B342D881BC3943F74B8385">
    <w:name w:val="58586F1642B342D881BC3943F74B8385"/>
  </w:style>
  <w:style w:type="paragraph" w:customStyle="1" w:styleId="E5053083F1894A2C87F87E8F6B27B061">
    <w:name w:val="E5053083F1894A2C87F87E8F6B27B061"/>
  </w:style>
  <w:style w:type="paragraph" w:customStyle="1" w:styleId="2DEAE614D68842ACA7425BDB8014EB18">
    <w:name w:val="2DEAE614D68842ACA7425BDB8014EB18"/>
  </w:style>
  <w:style w:type="paragraph" w:customStyle="1" w:styleId="DF7119AC99794513AA14F775D4F9458F">
    <w:name w:val="DF7119AC99794513AA14F775D4F9458F"/>
  </w:style>
  <w:style w:type="paragraph" w:customStyle="1" w:styleId="D750E6A6F1404BEAB6581CA89DC60BB1">
    <w:name w:val="D750E6A6F1404BEAB6581CA89DC60BB1"/>
  </w:style>
  <w:style w:type="paragraph" w:customStyle="1" w:styleId="1A242744B2D647FFB2D315E8F97C7DCE">
    <w:name w:val="1A242744B2D647FFB2D315E8F97C7DCE"/>
  </w:style>
  <w:style w:type="paragraph" w:customStyle="1" w:styleId="BB8B5E8D980C41118BCF947069865C0E">
    <w:name w:val="BB8B5E8D980C41118BCF947069865C0E"/>
  </w:style>
  <w:style w:type="paragraph" w:customStyle="1" w:styleId="EB2C2D8126F64CA7B5D4C0CB89641AE3">
    <w:name w:val="EB2C2D8126F64CA7B5D4C0CB89641AE3"/>
  </w:style>
  <w:style w:type="paragraph" w:customStyle="1" w:styleId="F6B415DD5BC2436196BA720495BE8AC5">
    <w:name w:val="F6B415DD5BC2436196BA720495BE8AC5"/>
  </w:style>
  <w:style w:type="paragraph" w:customStyle="1" w:styleId="9A22BEB4AFBF40EC93909109865F3684">
    <w:name w:val="9A22BEB4AFBF40EC93909109865F3684"/>
  </w:style>
  <w:style w:type="paragraph" w:customStyle="1" w:styleId="80B2857415B14C3FA745DD934B60F239">
    <w:name w:val="80B2857415B14C3FA745DD934B60F239"/>
  </w:style>
  <w:style w:type="paragraph" w:customStyle="1" w:styleId="653B2F95C6584CD2AA90CEB9E345CDEA">
    <w:name w:val="653B2F95C6584CD2AA90CEB9E345CDEA"/>
  </w:style>
  <w:style w:type="paragraph" w:customStyle="1" w:styleId="46D3A32766424891A67CA3E75BCBD3CF">
    <w:name w:val="46D3A32766424891A67CA3E75BCBD3CF"/>
  </w:style>
  <w:style w:type="paragraph" w:customStyle="1" w:styleId="72F2536B2482497A8BF8E5CB2C71F0EA">
    <w:name w:val="72F2536B2482497A8BF8E5CB2C71F0EA"/>
  </w:style>
  <w:style w:type="paragraph" w:customStyle="1" w:styleId="7A8F3E8896B044DC9ACA094AE2B51CEE">
    <w:name w:val="7A8F3E8896B044DC9ACA094AE2B51CEE"/>
  </w:style>
  <w:style w:type="paragraph" w:customStyle="1" w:styleId="229F05E86A8740489DE62C7558BAED89">
    <w:name w:val="229F05E86A8740489DE62C7558BAED89"/>
  </w:style>
  <w:style w:type="paragraph" w:customStyle="1" w:styleId="3AE7CB91FF764283822AF83507F77615">
    <w:name w:val="3AE7CB91FF764283822AF83507F77615"/>
  </w:style>
  <w:style w:type="paragraph" w:customStyle="1" w:styleId="39F92D18A0AB47118042CB8AB3C713C7">
    <w:name w:val="39F92D18A0AB47118042CB8AB3C713C7"/>
  </w:style>
  <w:style w:type="paragraph" w:customStyle="1" w:styleId="1293DA873EC34E5FB9F8161544F53864">
    <w:name w:val="1293DA873EC34E5FB9F8161544F53864"/>
  </w:style>
  <w:style w:type="character" w:styleId="PlaceholderText">
    <w:name w:val="Placeholder Text"/>
    <w:basedOn w:val="DefaultParagraphFont"/>
    <w:uiPriority w:val="99"/>
    <w:semiHidden/>
    <w:rPr>
      <w:color w:val="808080"/>
    </w:rPr>
  </w:style>
  <w:style w:type="paragraph" w:customStyle="1" w:styleId="760DA6F9B8F84F0FBB26BB1EF8D73A7E">
    <w:name w:val="760DA6F9B8F84F0FBB26BB1EF8D73A7E"/>
  </w:style>
  <w:style w:type="paragraph" w:customStyle="1" w:styleId="442F0787F1EE4B42A6EC59F46AFF2999">
    <w:name w:val="442F0787F1EE4B42A6EC59F46AFF2999"/>
    <w:rsid w:val="002204F0"/>
  </w:style>
  <w:style w:type="paragraph" w:customStyle="1" w:styleId="85F1308A5A6D4CC8BE937D2D74F3E350">
    <w:name w:val="85F1308A5A6D4CC8BE937D2D74F3E350"/>
    <w:rsid w:val="002204F0"/>
  </w:style>
  <w:style w:type="paragraph" w:customStyle="1" w:styleId="288815CE6661423093D647C83E8DB24A">
    <w:name w:val="288815CE6661423093D647C83E8DB24A"/>
    <w:rsid w:val="002204F0"/>
  </w:style>
  <w:style w:type="paragraph" w:customStyle="1" w:styleId="544A88D95E0647C58FDBB2C84232A755">
    <w:name w:val="544A88D95E0647C58FDBB2C84232A755"/>
    <w:rsid w:val="002204F0"/>
  </w:style>
  <w:style w:type="paragraph" w:customStyle="1" w:styleId="67FC825362404542821818727429E43B">
    <w:name w:val="67FC825362404542821818727429E43B"/>
    <w:rsid w:val="002204F0"/>
  </w:style>
  <w:style w:type="paragraph" w:customStyle="1" w:styleId="99F0C413960040119AE058CB8643866D">
    <w:name w:val="99F0C413960040119AE058CB8643866D"/>
    <w:rsid w:val="002204F0"/>
  </w:style>
  <w:style w:type="paragraph" w:customStyle="1" w:styleId="3FAF77C319E1488695990009E0C0C3AB">
    <w:name w:val="3FAF77C319E1488695990009E0C0C3AB"/>
    <w:rsid w:val="002204F0"/>
  </w:style>
  <w:style w:type="paragraph" w:customStyle="1" w:styleId="F076E976D73C4E729A60A35B169677FA">
    <w:name w:val="F076E976D73C4E729A60A35B169677FA"/>
    <w:rsid w:val="002204F0"/>
  </w:style>
  <w:style w:type="paragraph" w:customStyle="1" w:styleId="9393061F6B8642639CF6A68058390108">
    <w:name w:val="9393061F6B8642639CF6A68058390108"/>
    <w:rsid w:val="002204F0"/>
  </w:style>
  <w:style w:type="paragraph" w:customStyle="1" w:styleId="7433DC6FE208477EB565C7656D17572B">
    <w:name w:val="7433DC6FE208477EB565C7656D17572B"/>
    <w:rsid w:val="002204F0"/>
  </w:style>
  <w:style w:type="paragraph" w:customStyle="1" w:styleId="21467670FEFE4DEBA53A1374C104F7B4">
    <w:name w:val="21467670FEFE4DEBA53A1374C104F7B4"/>
    <w:rsid w:val="002204F0"/>
  </w:style>
  <w:style w:type="paragraph" w:customStyle="1" w:styleId="65468402FEBC4675969A7CDAE3FCDEF4">
    <w:name w:val="65468402FEBC4675969A7CDAE3FCDEF4"/>
    <w:rsid w:val="002204F0"/>
  </w:style>
  <w:style w:type="paragraph" w:customStyle="1" w:styleId="61156564B35F4420AC900ED97E94F82E">
    <w:name w:val="61156564B35F4420AC900ED97E94F82E"/>
    <w:rsid w:val="002204F0"/>
  </w:style>
  <w:style w:type="paragraph" w:customStyle="1" w:styleId="E5F9B9794197438CB0536FEBD095D70D">
    <w:name w:val="E5F9B9794197438CB0536FEBD095D70D"/>
    <w:rsid w:val="002204F0"/>
  </w:style>
  <w:style w:type="paragraph" w:customStyle="1" w:styleId="2CBDA21C001B41EF830AB4A9ACFEBF40">
    <w:name w:val="2CBDA21C001B41EF830AB4A9ACFEBF40"/>
    <w:rsid w:val="002204F0"/>
  </w:style>
  <w:style w:type="paragraph" w:customStyle="1" w:styleId="DE252FF3EFB54F8BB746E96D401CFFD8">
    <w:name w:val="DE252FF3EFB54F8BB746E96D401CFFD8"/>
    <w:rsid w:val="002204F0"/>
  </w:style>
  <w:style w:type="paragraph" w:customStyle="1" w:styleId="8CA02CF4375447A8BABA64264E425BF5">
    <w:name w:val="8CA02CF4375447A8BABA64264E425BF5"/>
    <w:rsid w:val="002204F0"/>
  </w:style>
  <w:style w:type="paragraph" w:customStyle="1" w:styleId="A21F443ABCB542D68BF8D578425FFF76">
    <w:name w:val="A21F443ABCB542D68BF8D578425FFF76"/>
    <w:rsid w:val="002204F0"/>
  </w:style>
  <w:style w:type="paragraph" w:customStyle="1" w:styleId="5C900DBD1B784019B00076FC76AD83BF">
    <w:name w:val="5C900DBD1B784019B00076FC76AD83BF"/>
    <w:rsid w:val="002204F0"/>
  </w:style>
  <w:style w:type="paragraph" w:customStyle="1" w:styleId="66ACE798FA4B4A39B1155930DC64CEB2">
    <w:name w:val="66ACE798FA4B4A39B1155930DC64CEB2"/>
    <w:rsid w:val="002204F0"/>
  </w:style>
  <w:style w:type="paragraph" w:customStyle="1" w:styleId="0B4B1595AB3943E7853681AFC4B51872">
    <w:name w:val="0B4B1595AB3943E7853681AFC4B51872"/>
    <w:rsid w:val="002204F0"/>
  </w:style>
  <w:style w:type="paragraph" w:customStyle="1" w:styleId="86FD7B4DEC4041178EBA21B20DB85D56">
    <w:name w:val="86FD7B4DEC4041178EBA21B20DB85D56"/>
    <w:rsid w:val="002204F0"/>
  </w:style>
  <w:style w:type="paragraph" w:customStyle="1" w:styleId="74001A09CDD640899CD5036CE8CE576E">
    <w:name w:val="74001A09CDD640899CD5036CE8CE576E"/>
    <w:rsid w:val="002204F0"/>
  </w:style>
  <w:style w:type="paragraph" w:customStyle="1" w:styleId="6A35F1DCB01E40AE8DB80979DAB49B4B">
    <w:name w:val="6A35F1DCB01E40AE8DB80979DAB49B4B"/>
    <w:rsid w:val="002204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Bubbles resume.dotx</Template>
  <TotalTime>0</TotalTime>
  <Pages>3</Pages>
  <Words>344</Words>
  <Characters>1962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2023-10-01T06:55:00Z</dcterms:created>
  <dcterms:modified xsi:type="dcterms:W3CDTF">2023-10-01T08:38:00Z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